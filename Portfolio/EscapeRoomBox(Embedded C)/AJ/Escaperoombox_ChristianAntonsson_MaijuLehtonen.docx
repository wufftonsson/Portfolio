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ED874" w14:textId="77777777" w:rsidR="003F114E" w:rsidRDefault="003F114E" w:rsidP="002067EF">
      <w:pPr>
        <w:pStyle w:val="Perusteksti"/>
      </w:pPr>
    </w:p>
    <w:p w14:paraId="3D72BA93" w14:textId="77777777" w:rsidR="009735AB" w:rsidRDefault="009735AB" w:rsidP="002067EF">
      <w:pPr>
        <w:pStyle w:val="Perusteksti"/>
      </w:pPr>
    </w:p>
    <w:p w14:paraId="756C6A79" w14:textId="77777777" w:rsidR="009735AB" w:rsidRDefault="009735AB" w:rsidP="002067EF">
      <w:pPr>
        <w:pStyle w:val="Perusteksti"/>
      </w:pPr>
    </w:p>
    <w:p w14:paraId="5B3D9253" w14:textId="77777777" w:rsidR="009735AB" w:rsidRDefault="009735AB" w:rsidP="002067EF">
      <w:pPr>
        <w:pStyle w:val="Perusteksti"/>
      </w:pPr>
    </w:p>
    <w:p w14:paraId="6423696B" w14:textId="77777777" w:rsidR="00CB5213" w:rsidRDefault="00CB5213" w:rsidP="00712149">
      <w:pPr>
        <w:pStyle w:val="Perusteksti"/>
      </w:pPr>
    </w:p>
    <w:p w14:paraId="5DC05208" w14:textId="0DD3F6D9" w:rsidR="00102454" w:rsidRDefault="00102454" w:rsidP="00712149">
      <w:pPr>
        <w:pStyle w:val="Perusteksti"/>
      </w:pPr>
    </w:p>
    <w:p w14:paraId="3617E98E" w14:textId="0D2C968A" w:rsidR="00CB5213" w:rsidRDefault="00F96EF0" w:rsidP="00B60257">
      <w:pPr>
        <w:pStyle w:val="TekijTekijt"/>
      </w:pPr>
      <w:r>
        <w:t>Christian Antonsson / Maiju Lehtonen</w:t>
      </w:r>
    </w:p>
    <w:p w14:paraId="13C6ADDE" w14:textId="687492AC" w:rsidR="0017136F" w:rsidRPr="0017136F" w:rsidRDefault="0017136F" w:rsidP="00B60257">
      <w:pPr>
        <w:pStyle w:val="TekijTekijt"/>
        <w:rPr>
          <w:lang w:val="en-US"/>
        </w:rPr>
      </w:pPr>
      <w:r>
        <w:rPr>
          <w:lang w:val="en-US"/>
        </w:rPr>
        <w:t>TTV19SA</w:t>
      </w:r>
    </w:p>
    <w:p w14:paraId="4E67AE99" w14:textId="3AF3E25B" w:rsidR="00CB5213" w:rsidRPr="0017136F" w:rsidRDefault="00F96EF0" w:rsidP="00B60257">
      <w:pPr>
        <w:pStyle w:val="Kansilehdenotsikko"/>
        <w:rPr>
          <w:lang w:val="en-US"/>
        </w:rPr>
      </w:pPr>
      <w:r w:rsidRPr="0017136F">
        <w:rPr>
          <w:lang w:val="en-US"/>
        </w:rPr>
        <w:t xml:space="preserve">Escape Room Box </w:t>
      </w:r>
    </w:p>
    <w:p w14:paraId="7AA1FE64" w14:textId="77777777" w:rsidR="009735AB" w:rsidRPr="0017136F" w:rsidRDefault="009735AB" w:rsidP="002067EF">
      <w:pPr>
        <w:pStyle w:val="Perusteksti"/>
        <w:rPr>
          <w:lang w:val="en-US"/>
        </w:rPr>
      </w:pPr>
    </w:p>
    <w:p w14:paraId="33A9483A" w14:textId="659D389B" w:rsidR="009735AB" w:rsidRPr="0017136F" w:rsidRDefault="009735AB" w:rsidP="002067EF">
      <w:pPr>
        <w:pStyle w:val="Perusteksti"/>
        <w:rPr>
          <w:lang w:val="en-US"/>
        </w:rPr>
      </w:pPr>
    </w:p>
    <w:p w14:paraId="0044A354" w14:textId="0F1AF627" w:rsidR="009735AB" w:rsidRPr="0017136F" w:rsidRDefault="009735AB" w:rsidP="002067EF">
      <w:pPr>
        <w:pStyle w:val="Perusteksti"/>
        <w:rPr>
          <w:lang w:val="en-US"/>
        </w:rPr>
      </w:pPr>
    </w:p>
    <w:p w14:paraId="643A8137" w14:textId="221FAD38" w:rsidR="009735AB" w:rsidRPr="0017136F" w:rsidRDefault="00881A3F" w:rsidP="002067EF">
      <w:pPr>
        <w:pStyle w:val="Perusteksti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51175EA" wp14:editId="4D962815">
            <wp:simplePos x="0" y="0"/>
            <wp:positionH relativeFrom="page">
              <wp:align>left</wp:align>
            </wp:positionH>
            <wp:positionV relativeFrom="paragraph">
              <wp:posOffset>355600</wp:posOffset>
            </wp:positionV>
            <wp:extent cx="5353050" cy="4896485"/>
            <wp:effectExtent l="0" t="0" r="0" b="0"/>
            <wp:wrapNone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89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37C018F" w14:textId="77777777" w:rsidR="009735AB" w:rsidRPr="0017136F" w:rsidRDefault="009735AB" w:rsidP="002067EF">
      <w:pPr>
        <w:pStyle w:val="Perusteksti"/>
        <w:rPr>
          <w:lang w:val="en-US"/>
        </w:rPr>
      </w:pPr>
    </w:p>
    <w:p w14:paraId="1B52D7CE" w14:textId="77777777" w:rsidR="009735AB" w:rsidRPr="0017136F" w:rsidRDefault="009735AB" w:rsidP="002067EF">
      <w:pPr>
        <w:pStyle w:val="Perusteksti"/>
        <w:rPr>
          <w:b/>
          <w:lang w:val="en-US"/>
        </w:rPr>
      </w:pPr>
    </w:p>
    <w:p w14:paraId="06A10338" w14:textId="51249A8C" w:rsidR="002067EF" w:rsidRPr="0017136F" w:rsidRDefault="002067EF" w:rsidP="002067EF">
      <w:pPr>
        <w:pStyle w:val="Perusteksti"/>
        <w:rPr>
          <w:lang w:val="en-US"/>
        </w:rPr>
      </w:pPr>
    </w:p>
    <w:p w14:paraId="6A053782" w14:textId="77777777" w:rsidR="002067EF" w:rsidRPr="0017136F" w:rsidRDefault="002067EF" w:rsidP="00933A40">
      <w:pPr>
        <w:pStyle w:val="Perusteksti"/>
        <w:rPr>
          <w:lang w:val="en-US"/>
        </w:rPr>
      </w:pPr>
    </w:p>
    <w:p w14:paraId="7D683BBB" w14:textId="77777777" w:rsidR="008E74B1" w:rsidRPr="0017136F" w:rsidRDefault="008E74B1" w:rsidP="008E74B1">
      <w:pPr>
        <w:pStyle w:val="Perusteksti"/>
        <w:rPr>
          <w:lang w:val="en-US"/>
        </w:rPr>
        <w:sectPr w:rsidR="008E74B1" w:rsidRPr="0017136F" w:rsidSect="00EE275F">
          <w:headerReference w:type="default" r:id="rId12"/>
          <w:headerReference w:type="first" r:id="rId13"/>
          <w:pgSz w:w="11906" w:h="16838" w:code="9"/>
          <w:pgMar w:top="1134" w:right="851" w:bottom="1418" w:left="2438" w:header="709" w:footer="709" w:gutter="0"/>
          <w:pgNumType w:start="0"/>
          <w:cols w:space="708"/>
          <w:formProt w:val="0"/>
          <w:titlePg/>
          <w:docGrid w:linePitch="360"/>
        </w:sectPr>
      </w:pPr>
    </w:p>
    <w:sdt>
      <w:sdtPr>
        <w:rPr>
          <w:rFonts w:eastAsia="Times New Roman" w:cs="Arial"/>
          <w:bCs w:val="0"/>
          <w:szCs w:val="24"/>
        </w:rPr>
        <w:id w:val="-1159301446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5E7BC932" w14:textId="6FB06731" w:rsidR="00D5122D" w:rsidRPr="0017136F" w:rsidRDefault="00D5122D">
          <w:pPr>
            <w:pStyle w:val="Sisllysluettelonotsikko"/>
            <w:rPr>
              <w:lang w:val="en-US"/>
            </w:rPr>
          </w:pPr>
          <w:proofErr w:type="spellStart"/>
          <w:r w:rsidRPr="0017136F">
            <w:rPr>
              <w:lang w:val="en-US"/>
            </w:rPr>
            <w:t>Sisällys</w:t>
          </w:r>
          <w:proofErr w:type="spellEnd"/>
        </w:p>
        <w:p w14:paraId="6620C123" w14:textId="6B2D157F" w:rsidR="009B742E" w:rsidRDefault="00D5122D">
          <w:pPr>
            <w:pStyle w:val="Sisluet1"/>
            <w:rPr>
              <w:rFonts w:asciiTheme="minorHAnsi" w:eastAsiaTheme="minorEastAsia" w:hAnsiTheme="minorHAnsi" w:cstheme="minorBidi"/>
              <w:bCs w:val="0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541545" w:history="1">
            <w:r w:rsidR="009B742E" w:rsidRPr="00C905E2">
              <w:rPr>
                <w:rStyle w:val="Hyperlinkki"/>
                <w:noProof/>
              </w:rPr>
              <w:t>1</w:t>
            </w:r>
            <w:r w:rsidR="009B742E">
              <w:rPr>
                <w:rFonts w:asciiTheme="minorHAnsi" w:eastAsiaTheme="minorEastAsia" w:hAnsiTheme="minorHAnsi" w:cstheme="minorBidi"/>
                <w:bCs w:val="0"/>
                <w:noProof/>
                <w:szCs w:val="22"/>
              </w:rPr>
              <w:tab/>
            </w:r>
            <w:r w:rsidR="009B742E" w:rsidRPr="00C905E2">
              <w:rPr>
                <w:rStyle w:val="Hyperlinkki"/>
                <w:noProof/>
              </w:rPr>
              <w:t>Johdanto</w:t>
            </w:r>
            <w:r w:rsidR="009B742E">
              <w:rPr>
                <w:noProof/>
                <w:webHidden/>
              </w:rPr>
              <w:tab/>
            </w:r>
            <w:r w:rsidR="009B742E">
              <w:rPr>
                <w:noProof/>
                <w:webHidden/>
              </w:rPr>
              <w:fldChar w:fldCharType="begin"/>
            </w:r>
            <w:r w:rsidR="009B742E">
              <w:rPr>
                <w:noProof/>
                <w:webHidden/>
              </w:rPr>
              <w:instrText xml:space="preserve"> PAGEREF _Toc71541545 \h </w:instrText>
            </w:r>
            <w:r w:rsidR="009B742E">
              <w:rPr>
                <w:noProof/>
                <w:webHidden/>
              </w:rPr>
            </w:r>
            <w:r w:rsidR="009B742E">
              <w:rPr>
                <w:noProof/>
                <w:webHidden/>
              </w:rPr>
              <w:fldChar w:fldCharType="separate"/>
            </w:r>
            <w:r w:rsidR="009B742E">
              <w:rPr>
                <w:noProof/>
                <w:webHidden/>
              </w:rPr>
              <w:t>3</w:t>
            </w:r>
            <w:r w:rsidR="009B742E">
              <w:rPr>
                <w:noProof/>
                <w:webHidden/>
              </w:rPr>
              <w:fldChar w:fldCharType="end"/>
            </w:r>
          </w:hyperlink>
        </w:p>
        <w:p w14:paraId="119E3B7A" w14:textId="202B5283" w:rsidR="009B742E" w:rsidRDefault="00810F57">
          <w:pPr>
            <w:pStyle w:val="Sisluet1"/>
            <w:rPr>
              <w:rFonts w:asciiTheme="minorHAnsi" w:eastAsiaTheme="minorEastAsia" w:hAnsiTheme="minorHAnsi" w:cstheme="minorBidi"/>
              <w:bCs w:val="0"/>
              <w:noProof/>
              <w:szCs w:val="22"/>
            </w:rPr>
          </w:pPr>
          <w:hyperlink w:anchor="_Toc71541546" w:history="1">
            <w:r w:rsidR="009B742E" w:rsidRPr="00C905E2">
              <w:rPr>
                <w:rStyle w:val="Hyperlinkki"/>
                <w:noProof/>
              </w:rPr>
              <w:t>2</w:t>
            </w:r>
            <w:r w:rsidR="009B742E">
              <w:rPr>
                <w:rFonts w:asciiTheme="minorHAnsi" w:eastAsiaTheme="minorEastAsia" w:hAnsiTheme="minorHAnsi" w:cstheme="minorBidi"/>
                <w:bCs w:val="0"/>
                <w:noProof/>
                <w:szCs w:val="22"/>
              </w:rPr>
              <w:tab/>
            </w:r>
            <w:r w:rsidR="009B742E" w:rsidRPr="00C905E2">
              <w:rPr>
                <w:rStyle w:val="Hyperlinkki"/>
                <w:noProof/>
              </w:rPr>
              <w:t>Suunnittelu</w:t>
            </w:r>
            <w:r w:rsidR="009B742E">
              <w:rPr>
                <w:noProof/>
                <w:webHidden/>
              </w:rPr>
              <w:tab/>
            </w:r>
            <w:r w:rsidR="009B742E">
              <w:rPr>
                <w:noProof/>
                <w:webHidden/>
              </w:rPr>
              <w:fldChar w:fldCharType="begin"/>
            </w:r>
            <w:r w:rsidR="009B742E">
              <w:rPr>
                <w:noProof/>
                <w:webHidden/>
              </w:rPr>
              <w:instrText xml:space="preserve"> PAGEREF _Toc71541546 \h </w:instrText>
            </w:r>
            <w:r w:rsidR="009B742E">
              <w:rPr>
                <w:noProof/>
                <w:webHidden/>
              </w:rPr>
            </w:r>
            <w:r w:rsidR="009B742E">
              <w:rPr>
                <w:noProof/>
                <w:webHidden/>
              </w:rPr>
              <w:fldChar w:fldCharType="separate"/>
            </w:r>
            <w:r w:rsidR="009B742E">
              <w:rPr>
                <w:noProof/>
                <w:webHidden/>
              </w:rPr>
              <w:t>4</w:t>
            </w:r>
            <w:r w:rsidR="009B742E">
              <w:rPr>
                <w:noProof/>
                <w:webHidden/>
              </w:rPr>
              <w:fldChar w:fldCharType="end"/>
            </w:r>
          </w:hyperlink>
        </w:p>
        <w:p w14:paraId="7E5C700A" w14:textId="265E4E7F" w:rsidR="009B742E" w:rsidRDefault="00810F57">
          <w:pPr>
            <w:pStyle w:val="Sisluet2"/>
            <w:tabs>
              <w:tab w:val="left" w:pos="1134"/>
              <w:tab w:val="right" w:leader="dot" w:pos="860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541547" w:history="1">
            <w:r w:rsidR="009B742E" w:rsidRPr="00C905E2">
              <w:rPr>
                <w:rStyle w:val="Hyperlinkki"/>
                <w:noProof/>
              </w:rPr>
              <w:t>2.1</w:t>
            </w:r>
            <w:r w:rsidR="009B742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B742E" w:rsidRPr="00C905E2">
              <w:rPr>
                <w:rStyle w:val="Hyperlinkki"/>
                <w:noProof/>
              </w:rPr>
              <w:t>Kehitysalustojen välinen kommunikointi</w:t>
            </w:r>
            <w:r w:rsidR="009B742E">
              <w:rPr>
                <w:noProof/>
                <w:webHidden/>
              </w:rPr>
              <w:tab/>
            </w:r>
            <w:r w:rsidR="009B742E">
              <w:rPr>
                <w:noProof/>
                <w:webHidden/>
              </w:rPr>
              <w:fldChar w:fldCharType="begin"/>
            </w:r>
            <w:r w:rsidR="009B742E">
              <w:rPr>
                <w:noProof/>
                <w:webHidden/>
              </w:rPr>
              <w:instrText xml:space="preserve"> PAGEREF _Toc71541547 \h </w:instrText>
            </w:r>
            <w:r w:rsidR="009B742E">
              <w:rPr>
                <w:noProof/>
                <w:webHidden/>
              </w:rPr>
            </w:r>
            <w:r w:rsidR="009B742E">
              <w:rPr>
                <w:noProof/>
                <w:webHidden/>
              </w:rPr>
              <w:fldChar w:fldCharType="separate"/>
            </w:r>
            <w:r w:rsidR="009B742E">
              <w:rPr>
                <w:noProof/>
                <w:webHidden/>
              </w:rPr>
              <w:t>5</w:t>
            </w:r>
            <w:r w:rsidR="009B742E">
              <w:rPr>
                <w:noProof/>
                <w:webHidden/>
              </w:rPr>
              <w:fldChar w:fldCharType="end"/>
            </w:r>
          </w:hyperlink>
        </w:p>
        <w:p w14:paraId="3B431CBB" w14:textId="5A35460B" w:rsidR="009B742E" w:rsidRDefault="00810F57">
          <w:pPr>
            <w:pStyle w:val="Sisluet2"/>
            <w:tabs>
              <w:tab w:val="left" w:pos="1134"/>
              <w:tab w:val="right" w:leader="dot" w:pos="860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541548" w:history="1">
            <w:r w:rsidR="009B742E" w:rsidRPr="00C905E2">
              <w:rPr>
                <w:rStyle w:val="Hyperlinkki"/>
                <w:noProof/>
              </w:rPr>
              <w:t>2.2</w:t>
            </w:r>
            <w:r w:rsidR="009B742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B742E" w:rsidRPr="00C905E2">
              <w:rPr>
                <w:rStyle w:val="Hyperlinkki"/>
                <w:noProof/>
              </w:rPr>
              <w:t>Piirilevy</w:t>
            </w:r>
            <w:r w:rsidR="009B742E">
              <w:rPr>
                <w:noProof/>
                <w:webHidden/>
              </w:rPr>
              <w:tab/>
            </w:r>
            <w:r w:rsidR="009B742E">
              <w:rPr>
                <w:noProof/>
                <w:webHidden/>
              </w:rPr>
              <w:fldChar w:fldCharType="begin"/>
            </w:r>
            <w:r w:rsidR="009B742E">
              <w:rPr>
                <w:noProof/>
                <w:webHidden/>
              </w:rPr>
              <w:instrText xml:space="preserve"> PAGEREF _Toc71541548 \h </w:instrText>
            </w:r>
            <w:r w:rsidR="009B742E">
              <w:rPr>
                <w:noProof/>
                <w:webHidden/>
              </w:rPr>
            </w:r>
            <w:r w:rsidR="009B742E">
              <w:rPr>
                <w:noProof/>
                <w:webHidden/>
              </w:rPr>
              <w:fldChar w:fldCharType="separate"/>
            </w:r>
            <w:r w:rsidR="009B742E">
              <w:rPr>
                <w:noProof/>
                <w:webHidden/>
              </w:rPr>
              <w:t>5</w:t>
            </w:r>
            <w:r w:rsidR="009B742E">
              <w:rPr>
                <w:noProof/>
                <w:webHidden/>
              </w:rPr>
              <w:fldChar w:fldCharType="end"/>
            </w:r>
          </w:hyperlink>
        </w:p>
        <w:p w14:paraId="18B1F765" w14:textId="685B0ECB" w:rsidR="009B742E" w:rsidRDefault="00810F57">
          <w:pPr>
            <w:pStyle w:val="Sisluet2"/>
            <w:tabs>
              <w:tab w:val="left" w:pos="1134"/>
              <w:tab w:val="right" w:leader="dot" w:pos="860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541549" w:history="1">
            <w:r w:rsidR="009B742E" w:rsidRPr="00C905E2">
              <w:rPr>
                <w:rStyle w:val="Hyperlinkki"/>
                <w:noProof/>
              </w:rPr>
              <w:t>2.3</w:t>
            </w:r>
            <w:r w:rsidR="009B742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B742E" w:rsidRPr="00C905E2">
              <w:rPr>
                <w:rStyle w:val="Hyperlinkki"/>
                <w:noProof/>
              </w:rPr>
              <w:t>Koodin suunnittelu</w:t>
            </w:r>
            <w:r w:rsidR="009B742E">
              <w:rPr>
                <w:noProof/>
                <w:webHidden/>
              </w:rPr>
              <w:tab/>
            </w:r>
            <w:r w:rsidR="009B742E">
              <w:rPr>
                <w:noProof/>
                <w:webHidden/>
              </w:rPr>
              <w:fldChar w:fldCharType="begin"/>
            </w:r>
            <w:r w:rsidR="009B742E">
              <w:rPr>
                <w:noProof/>
                <w:webHidden/>
              </w:rPr>
              <w:instrText xml:space="preserve"> PAGEREF _Toc71541549 \h </w:instrText>
            </w:r>
            <w:r w:rsidR="009B742E">
              <w:rPr>
                <w:noProof/>
                <w:webHidden/>
              </w:rPr>
            </w:r>
            <w:r w:rsidR="009B742E">
              <w:rPr>
                <w:noProof/>
                <w:webHidden/>
              </w:rPr>
              <w:fldChar w:fldCharType="separate"/>
            </w:r>
            <w:r w:rsidR="009B742E">
              <w:rPr>
                <w:noProof/>
                <w:webHidden/>
              </w:rPr>
              <w:t>6</w:t>
            </w:r>
            <w:r w:rsidR="009B742E">
              <w:rPr>
                <w:noProof/>
                <w:webHidden/>
              </w:rPr>
              <w:fldChar w:fldCharType="end"/>
            </w:r>
          </w:hyperlink>
        </w:p>
        <w:p w14:paraId="7E6C9FC6" w14:textId="594EB3AA" w:rsidR="009B742E" w:rsidRDefault="00810F57">
          <w:pPr>
            <w:pStyle w:val="Sisluet1"/>
            <w:rPr>
              <w:rFonts w:asciiTheme="minorHAnsi" w:eastAsiaTheme="minorEastAsia" w:hAnsiTheme="minorHAnsi" w:cstheme="minorBidi"/>
              <w:bCs w:val="0"/>
              <w:noProof/>
              <w:szCs w:val="22"/>
            </w:rPr>
          </w:pPr>
          <w:hyperlink w:anchor="_Toc71541550" w:history="1">
            <w:r w:rsidR="009B742E" w:rsidRPr="00C905E2">
              <w:rPr>
                <w:rStyle w:val="Hyperlinkki"/>
                <w:noProof/>
              </w:rPr>
              <w:t>3</w:t>
            </w:r>
            <w:r w:rsidR="009B742E">
              <w:rPr>
                <w:rFonts w:asciiTheme="minorHAnsi" w:eastAsiaTheme="minorEastAsia" w:hAnsiTheme="minorHAnsi" w:cstheme="minorBidi"/>
                <w:bCs w:val="0"/>
                <w:noProof/>
                <w:szCs w:val="22"/>
              </w:rPr>
              <w:tab/>
            </w:r>
            <w:r w:rsidR="009B742E" w:rsidRPr="00C905E2">
              <w:rPr>
                <w:rStyle w:val="Hyperlinkki"/>
                <w:noProof/>
              </w:rPr>
              <w:t>Toteutus</w:t>
            </w:r>
            <w:r w:rsidR="009B742E">
              <w:rPr>
                <w:noProof/>
                <w:webHidden/>
              </w:rPr>
              <w:tab/>
            </w:r>
            <w:r w:rsidR="009B742E">
              <w:rPr>
                <w:noProof/>
                <w:webHidden/>
              </w:rPr>
              <w:fldChar w:fldCharType="begin"/>
            </w:r>
            <w:r w:rsidR="009B742E">
              <w:rPr>
                <w:noProof/>
                <w:webHidden/>
              </w:rPr>
              <w:instrText xml:space="preserve"> PAGEREF _Toc71541550 \h </w:instrText>
            </w:r>
            <w:r w:rsidR="009B742E">
              <w:rPr>
                <w:noProof/>
                <w:webHidden/>
              </w:rPr>
            </w:r>
            <w:r w:rsidR="009B742E">
              <w:rPr>
                <w:noProof/>
                <w:webHidden/>
              </w:rPr>
              <w:fldChar w:fldCharType="separate"/>
            </w:r>
            <w:r w:rsidR="009B742E">
              <w:rPr>
                <w:noProof/>
                <w:webHidden/>
              </w:rPr>
              <w:t>8</w:t>
            </w:r>
            <w:r w:rsidR="009B742E">
              <w:rPr>
                <w:noProof/>
                <w:webHidden/>
              </w:rPr>
              <w:fldChar w:fldCharType="end"/>
            </w:r>
          </w:hyperlink>
        </w:p>
        <w:p w14:paraId="283A7714" w14:textId="011A27A2" w:rsidR="009B742E" w:rsidRDefault="00810F57">
          <w:pPr>
            <w:pStyle w:val="Sisluet2"/>
            <w:tabs>
              <w:tab w:val="left" w:pos="1134"/>
              <w:tab w:val="right" w:leader="dot" w:pos="860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541551" w:history="1">
            <w:r w:rsidR="009B742E" w:rsidRPr="00C905E2">
              <w:rPr>
                <w:rStyle w:val="Hyperlinkki"/>
                <w:noProof/>
              </w:rPr>
              <w:t>3.1</w:t>
            </w:r>
            <w:r w:rsidR="009B742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B742E" w:rsidRPr="00C905E2">
              <w:rPr>
                <w:rStyle w:val="Hyperlinkki"/>
                <w:noProof/>
              </w:rPr>
              <w:t>Koodi</w:t>
            </w:r>
            <w:r w:rsidR="009B742E">
              <w:rPr>
                <w:noProof/>
                <w:webHidden/>
              </w:rPr>
              <w:tab/>
            </w:r>
            <w:r w:rsidR="009B742E">
              <w:rPr>
                <w:noProof/>
                <w:webHidden/>
              </w:rPr>
              <w:fldChar w:fldCharType="begin"/>
            </w:r>
            <w:r w:rsidR="009B742E">
              <w:rPr>
                <w:noProof/>
                <w:webHidden/>
              </w:rPr>
              <w:instrText xml:space="preserve"> PAGEREF _Toc71541551 \h </w:instrText>
            </w:r>
            <w:r w:rsidR="009B742E">
              <w:rPr>
                <w:noProof/>
                <w:webHidden/>
              </w:rPr>
            </w:r>
            <w:r w:rsidR="009B742E">
              <w:rPr>
                <w:noProof/>
                <w:webHidden/>
              </w:rPr>
              <w:fldChar w:fldCharType="separate"/>
            </w:r>
            <w:r w:rsidR="009B742E">
              <w:rPr>
                <w:noProof/>
                <w:webHidden/>
              </w:rPr>
              <w:t>8</w:t>
            </w:r>
            <w:r w:rsidR="009B742E">
              <w:rPr>
                <w:noProof/>
                <w:webHidden/>
              </w:rPr>
              <w:fldChar w:fldCharType="end"/>
            </w:r>
          </w:hyperlink>
        </w:p>
        <w:p w14:paraId="65F6EF63" w14:textId="13A70135" w:rsidR="009B742E" w:rsidRDefault="00810F57">
          <w:pPr>
            <w:pStyle w:val="Sisluet3"/>
            <w:tabs>
              <w:tab w:val="left" w:pos="1800"/>
              <w:tab w:val="right" w:leader="dot" w:pos="8607"/>
            </w:tabs>
            <w:rPr>
              <w:rFonts w:asciiTheme="minorHAnsi" w:eastAsiaTheme="minorEastAsia" w:hAnsiTheme="minorHAnsi" w:cstheme="minorBidi"/>
              <w:iCs w:val="0"/>
              <w:noProof/>
              <w:szCs w:val="22"/>
            </w:rPr>
          </w:pPr>
          <w:hyperlink w:anchor="_Toc71541552" w:history="1">
            <w:r w:rsidR="009B742E" w:rsidRPr="00C905E2">
              <w:rPr>
                <w:rStyle w:val="Hyperlinkki"/>
                <w:noProof/>
              </w:rPr>
              <w:t>3.1.1</w:t>
            </w:r>
            <w:r w:rsidR="009B742E">
              <w:rPr>
                <w:rFonts w:asciiTheme="minorHAnsi" w:eastAsiaTheme="minorEastAsia" w:hAnsiTheme="minorHAnsi" w:cstheme="minorBidi"/>
                <w:iCs w:val="0"/>
                <w:noProof/>
                <w:szCs w:val="22"/>
              </w:rPr>
              <w:tab/>
            </w:r>
            <w:r w:rsidR="009B742E" w:rsidRPr="00C905E2">
              <w:rPr>
                <w:rStyle w:val="Hyperlinkki"/>
                <w:noProof/>
              </w:rPr>
              <w:t>Arduino Mega</w:t>
            </w:r>
            <w:r w:rsidR="009B742E">
              <w:rPr>
                <w:noProof/>
                <w:webHidden/>
              </w:rPr>
              <w:tab/>
            </w:r>
            <w:r w:rsidR="009B742E">
              <w:rPr>
                <w:noProof/>
                <w:webHidden/>
              </w:rPr>
              <w:fldChar w:fldCharType="begin"/>
            </w:r>
            <w:r w:rsidR="009B742E">
              <w:rPr>
                <w:noProof/>
                <w:webHidden/>
              </w:rPr>
              <w:instrText xml:space="preserve"> PAGEREF _Toc71541552 \h </w:instrText>
            </w:r>
            <w:r w:rsidR="009B742E">
              <w:rPr>
                <w:noProof/>
                <w:webHidden/>
              </w:rPr>
            </w:r>
            <w:r w:rsidR="009B742E">
              <w:rPr>
                <w:noProof/>
                <w:webHidden/>
              </w:rPr>
              <w:fldChar w:fldCharType="separate"/>
            </w:r>
            <w:r w:rsidR="009B742E">
              <w:rPr>
                <w:noProof/>
                <w:webHidden/>
              </w:rPr>
              <w:t>8</w:t>
            </w:r>
            <w:r w:rsidR="009B742E">
              <w:rPr>
                <w:noProof/>
                <w:webHidden/>
              </w:rPr>
              <w:fldChar w:fldCharType="end"/>
            </w:r>
          </w:hyperlink>
        </w:p>
        <w:p w14:paraId="4D4AA0DA" w14:textId="1CA1C08E" w:rsidR="009B742E" w:rsidRDefault="00810F57">
          <w:pPr>
            <w:pStyle w:val="Sisluet3"/>
            <w:tabs>
              <w:tab w:val="left" w:pos="1800"/>
              <w:tab w:val="right" w:leader="dot" w:pos="8607"/>
            </w:tabs>
            <w:rPr>
              <w:rFonts w:asciiTheme="minorHAnsi" w:eastAsiaTheme="minorEastAsia" w:hAnsiTheme="minorHAnsi" w:cstheme="minorBidi"/>
              <w:iCs w:val="0"/>
              <w:noProof/>
              <w:szCs w:val="22"/>
            </w:rPr>
          </w:pPr>
          <w:hyperlink w:anchor="_Toc71541553" w:history="1">
            <w:r w:rsidR="009B742E" w:rsidRPr="00C905E2">
              <w:rPr>
                <w:rStyle w:val="Hyperlinkki"/>
                <w:noProof/>
              </w:rPr>
              <w:t>3.1.2</w:t>
            </w:r>
            <w:r w:rsidR="009B742E">
              <w:rPr>
                <w:rFonts w:asciiTheme="minorHAnsi" w:eastAsiaTheme="minorEastAsia" w:hAnsiTheme="minorHAnsi" w:cstheme="minorBidi"/>
                <w:iCs w:val="0"/>
                <w:noProof/>
                <w:szCs w:val="22"/>
              </w:rPr>
              <w:tab/>
            </w:r>
            <w:r w:rsidR="009B742E" w:rsidRPr="00C905E2">
              <w:rPr>
                <w:rStyle w:val="Hyperlinkki"/>
                <w:noProof/>
              </w:rPr>
              <w:t>ESP 32</w:t>
            </w:r>
            <w:r w:rsidR="009B742E">
              <w:rPr>
                <w:noProof/>
                <w:webHidden/>
              </w:rPr>
              <w:tab/>
            </w:r>
            <w:r w:rsidR="009B742E">
              <w:rPr>
                <w:noProof/>
                <w:webHidden/>
              </w:rPr>
              <w:fldChar w:fldCharType="begin"/>
            </w:r>
            <w:r w:rsidR="009B742E">
              <w:rPr>
                <w:noProof/>
                <w:webHidden/>
              </w:rPr>
              <w:instrText xml:space="preserve"> PAGEREF _Toc71541553 \h </w:instrText>
            </w:r>
            <w:r w:rsidR="009B742E">
              <w:rPr>
                <w:noProof/>
                <w:webHidden/>
              </w:rPr>
            </w:r>
            <w:r w:rsidR="009B742E">
              <w:rPr>
                <w:noProof/>
                <w:webHidden/>
              </w:rPr>
              <w:fldChar w:fldCharType="separate"/>
            </w:r>
            <w:r w:rsidR="009B742E">
              <w:rPr>
                <w:noProof/>
                <w:webHidden/>
              </w:rPr>
              <w:t>8</w:t>
            </w:r>
            <w:r w:rsidR="009B742E">
              <w:rPr>
                <w:noProof/>
                <w:webHidden/>
              </w:rPr>
              <w:fldChar w:fldCharType="end"/>
            </w:r>
          </w:hyperlink>
        </w:p>
        <w:p w14:paraId="430996A6" w14:textId="6A1CE073" w:rsidR="009B742E" w:rsidRDefault="00810F57">
          <w:pPr>
            <w:pStyle w:val="Sisluet2"/>
            <w:tabs>
              <w:tab w:val="left" w:pos="1134"/>
              <w:tab w:val="right" w:leader="dot" w:pos="860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541554" w:history="1">
            <w:r w:rsidR="009B742E" w:rsidRPr="00C905E2">
              <w:rPr>
                <w:rStyle w:val="Hyperlinkki"/>
                <w:noProof/>
              </w:rPr>
              <w:t>3.2</w:t>
            </w:r>
            <w:r w:rsidR="009B742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B742E" w:rsidRPr="00C905E2">
              <w:rPr>
                <w:rStyle w:val="Hyperlinkki"/>
                <w:noProof/>
              </w:rPr>
              <w:t>Laitteisto</w:t>
            </w:r>
            <w:r w:rsidR="009B742E">
              <w:rPr>
                <w:noProof/>
                <w:webHidden/>
              </w:rPr>
              <w:tab/>
            </w:r>
            <w:r w:rsidR="009B742E">
              <w:rPr>
                <w:noProof/>
                <w:webHidden/>
              </w:rPr>
              <w:fldChar w:fldCharType="begin"/>
            </w:r>
            <w:r w:rsidR="009B742E">
              <w:rPr>
                <w:noProof/>
                <w:webHidden/>
              </w:rPr>
              <w:instrText xml:space="preserve"> PAGEREF _Toc71541554 \h </w:instrText>
            </w:r>
            <w:r w:rsidR="009B742E">
              <w:rPr>
                <w:noProof/>
                <w:webHidden/>
              </w:rPr>
            </w:r>
            <w:r w:rsidR="009B742E">
              <w:rPr>
                <w:noProof/>
                <w:webHidden/>
              </w:rPr>
              <w:fldChar w:fldCharType="separate"/>
            </w:r>
            <w:r w:rsidR="009B742E">
              <w:rPr>
                <w:noProof/>
                <w:webHidden/>
              </w:rPr>
              <w:t>8</w:t>
            </w:r>
            <w:r w:rsidR="009B742E">
              <w:rPr>
                <w:noProof/>
                <w:webHidden/>
              </w:rPr>
              <w:fldChar w:fldCharType="end"/>
            </w:r>
          </w:hyperlink>
        </w:p>
        <w:p w14:paraId="61E534C5" w14:textId="5CEB9222" w:rsidR="009B742E" w:rsidRDefault="00810F57">
          <w:pPr>
            <w:pStyle w:val="Sisluet3"/>
            <w:tabs>
              <w:tab w:val="right" w:leader="dot" w:pos="8607"/>
            </w:tabs>
            <w:rPr>
              <w:rFonts w:asciiTheme="minorHAnsi" w:eastAsiaTheme="minorEastAsia" w:hAnsiTheme="minorHAnsi" w:cstheme="minorBidi"/>
              <w:iCs w:val="0"/>
              <w:noProof/>
              <w:szCs w:val="22"/>
            </w:rPr>
          </w:pPr>
          <w:hyperlink w:anchor="_Toc71541555" w:history="1">
            <w:r w:rsidR="009B742E" w:rsidRPr="00C905E2">
              <w:rPr>
                <w:rStyle w:val="Hyperlinkki"/>
                <w:noProof/>
              </w:rPr>
              <w:t>Laatikon tulostus sai meidät jättämään pari vaihetta välistä, kuten toisen avautuvan lokeron.</w:t>
            </w:r>
            <w:r w:rsidR="009B742E">
              <w:rPr>
                <w:noProof/>
                <w:webHidden/>
              </w:rPr>
              <w:tab/>
            </w:r>
            <w:r w:rsidR="009B742E">
              <w:rPr>
                <w:noProof/>
                <w:webHidden/>
              </w:rPr>
              <w:fldChar w:fldCharType="begin"/>
            </w:r>
            <w:r w:rsidR="009B742E">
              <w:rPr>
                <w:noProof/>
                <w:webHidden/>
              </w:rPr>
              <w:instrText xml:space="preserve"> PAGEREF _Toc71541555 \h </w:instrText>
            </w:r>
            <w:r w:rsidR="009B742E">
              <w:rPr>
                <w:noProof/>
                <w:webHidden/>
              </w:rPr>
            </w:r>
            <w:r w:rsidR="009B742E">
              <w:rPr>
                <w:noProof/>
                <w:webHidden/>
              </w:rPr>
              <w:fldChar w:fldCharType="separate"/>
            </w:r>
            <w:r w:rsidR="009B742E">
              <w:rPr>
                <w:noProof/>
                <w:webHidden/>
              </w:rPr>
              <w:t>8</w:t>
            </w:r>
            <w:r w:rsidR="009B742E">
              <w:rPr>
                <w:noProof/>
                <w:webHidden/>
              </w:rPr>
              <w:fldChar w:fldCharType="end"/>
            </w:r>
          </w:hyperlink>
        </w:p>
        <w:p w14:paraId="31265AEF" w14:textId="0516ACE2" w:rsidR="009B742E" w:rsidRDefault="00810F57">
          <w:pPr>
            <w:pStyle w:val="Sisluet3"/>
            <w:tabs>
              <w:tab w:val="left" w:pos="1800"/>
              <w:tab w:val="right" w:leader="dot" w:pos="8607"/>
            </w:tabs>
            <w:rPr>
              <w:rFonts w:asciiTheme="minorHAnsi" w:eastAsiaTheme="minorEastAsia" w:hAnsiTheme="minorHAnsi" w:cstheme="minorBidi"/>
              <w:iCs w:val="0"/>
              <w:noProof/>
              <w:szCs w:val="22"/>
            </w:rPr>
          </w:pPr>
          <w:hyperlink w:anchor="_Toc71541556" w:history="1">
            <w:r w:rsidR="009B742E" w:rsidRPr="00C905E2">
              <w:rPr>
                <w:rStyle w:val="Hyperlinkki"/>
                <w:noProof/>
              </w:rPr>
              <w:t>3.2.1</w:t>
            </w:r>
            <w:r w:rsidR="009B742E">
              <w:rPr>
                <w:rFonts w:asciiTheme="minorHAnsi" w:eastAsiaTheme="minorEastAsia" w:hAnsiTheme="minorHAnsi" w:cstheme="minorBidi"/>
                <w:iCs w:val="0"/>
                <w:noProof/>
                <w:szCs w:val="22"/>
              </w:rPr>
              <w:tab/>
            </w:r>
            <w:r w:rsidR="009B742E" w:rsidRPr="00C905E2">
              <w:rPr>
                <w:rStyle w:val="Hyperlinkki"/>
                <w:noProof/>
              </w:rPr>
              <w:t>Piirilevy</w:t>
            </w:r>
            <w:r w:rsidR="009B742E">
              <w:rPr>
                <w:noProof/>
                <w:webHidden/>
              </w:rPr>
              <w:tab/>
            </w:r>
            <w:r w:rsidR="009B742E">
              <w:rPr>
                <w:noProof/>
                <w:webHidden/>
              </w:rPr>
              <w:fldChar w:fldCharType="begin"/>
            </w:r>
            <w:r w:rsidR="009B742E">
              <w:rPr>
                <w:noProof/>
                <w:webHidden/>
              </w:rPr>
              <w:instrText xml:space="preserve"> PAGEREF _Toc71541556 \h </w:instrText>
            </w:r>
            <w:r w:rsidR="009B742E">
              <w:rPr>
                <w:noProof/>
                <w:webHidden/>
              </w:rPr>
            </w:r>
            <w:r w:rsidR="009B742E">
              <w:rPr>
                <w:noProof/>
                <w:webHidden/>
              </w:rPr>
              <w:fldChar w:fldCharType="separate"/>
            </w:r>
            <w:r w:rsidR="009B742E">
              <w:rPr>
                <w:noProof/>
                <w:webHidden/>
              </w:rPr>
              <w:t>8</w:t>
            </w:r>
            <w:r w:rsidR="009B742E">
              <w:rPr>
                <w:noProof/>
                <w:webHidden/>
              </w:rPr>
              <w:fldChar w:fldCharType="end"/>
            </w:r>
          </w:hyperlink>
        </w:p>
        <w:p w14:paraId="277B55D9" w14:textId="0B16CC2A" w:rsidR="009B742E" w:rsidRDefault="00810F57">
          <w:pPr>
            <w:pStyle w:val="Sisluet1"/>
            <w:rPr>
              <w:rFonts w:asciiTheme="minorHAnsi" w:eastAsiaTheme="minorEastAsia" w:hAnsiTheme="minorHAnsi" w:cstheme="minorBidi"/>
              <w:bCs w:val="0"/>
              <w:noProof/>
              <w:szCs w:val="22"/>
            </w:rPr>
          </w:pPr>
          <w:hyperlink w:anchor="_Toc71541557" w:history="1">
            <w:r w:rsidR="009B742E" w:rsidRPr="00C905E2">
              <w:rPr>
                <w:rStyle w:val="Hyperlinkki"/>
                <w:noProof/>
              </w:rPr>
              <w:t>4</w:t>
            </w:r>
            <w:r w:rsidR="009B742E">
              <w:rPr>
                <w:rFonts w:asciiTheme="minorHAnsi" w:eastAsiaTheme="minorEastAsia" w:hAnsiTheme="minorHAnsi" w:cstheme="minorBidi"/>
                <w:bCs w:val="0"/>
                <w:noProof/>
                <w:szCs w:val="22"/>
              </w:rPr>
              <w:tab/>
            </w:r>
            <w:r w:rsidR="009B742E" w:rsidRPr="00C905E2">
              <w:rPr>
                <w:rStyle w:val="Hyperlinkki"/>
                <w:noProof/>
              </w:rPr>
              <w:t>Lopputulos</w:t>
            </w:r>
            <w:r w:rsidR="009B742E">
              <w:rPr>
                <w:noProof/>
                <w:webHidden/>
              </w:rPr>
              <w:tab/>
            </w:r>
            <w:r w:rsidR="009B742E">
              <w:rPr>
                <w:noProof/>
                <w:webHidden/>
              </w:rPr>
              <w:fldChar w:fldCharType="begin"/>
            </w:r>
            <w:r w:rsidR="009B742E">
              <w:rPr>
                <w:noProof/>
                <w:webHidden/>
              </w:rPr>
              <w:instrText xml:space="preserve"> PAGEREF _Toc71541557 \h </w:instrText>
            </w:r>
            <w:r w:rsidR="009B742E">
              <w:rPr>
                <w:noProof/>
                <w:webHidden/>
              </w:rPr>
            </w:r>
            <w:r w:rsidR="009B742E">
              <w:rPr>
                <w:noProof/>
                <w:webHidden/>
              </w:rPr>
              <w:fldChar w:fldCharType="separate"/>
            </w:r>
            <w:r w:rsidR="009B742E">
              <w:rPr>
                <w:noProof/>
                <w:webHidden/>
              </w:rPr>
              <w:t>10</w:t>
            </w:r>
            <w:r w:rsidR="009B742E">
              <w:rPr>
                <w:noProof/>
                <w:webHidden/>
              </w:rPr>
              <w:fldChar w:fldCharType="end"/>
            </w:r>
          </w:hyperlink>
        </w:p>
        <w:p w14:paraId="4DE26DA3" w14:textId="32E03328" w:rsidR="00D5122D" w:rsidRDefault="00D5122D">
          <w:r>
            <w:rPr>
              <w:b/>
              <w:bCs/>
            </w:rPr>
            <w:fldChar w:fldCharType="end"/>
          </w:r>
        </w:p>
      </w:sdtContent>
    </w:sdt>
    <w:p w14:paraId="1D04A006" w14:textId="62075F9D" w:rsidR="000E2D0A" w:rsidRDefault="000E2D0A" w:rsidP="00D01408">
      <w:pPr>
        <w:pStyle w:val="Perusteksti"/>
        <w:ind w:left="720"/>
      </w:pPr>
    </w:p>
    <w:p w14:paraId="4FEBFB67" w14:textId="77777777" w:rsidR="000E2D0A" w:rsidRDefault="000E2D0A">
      <w:r>
        <w:br w:type="page"/>
      </w:r>
    </w:p>
    <w:p w14:paraId="6F671E6E" w14:textId="4518619C" w:rsidR="007E1222" w:rsidRDefault="00D66AB6" w:rsidP="00520350">
      <w:pPr>
        <w:pStyle w:val="Otsikko1"/>
      </w:pPr>
      <w:bookmarkStart w:id="0" w:name="_Toc71541545"/>
      <w:r>
        <w:lastRenderedPageBreak/>
        <w:t>Johdanto</w:t>
      </w:r>
      <w:bookmarkEnd w:id="0"/>
    </w:p>
    <w:p w14:paraId="274B3305" w14:textId="77777777" w:rsidR="00F73DCD" w:rsidRDefault="002B08F7" w:rsidP="003D5E22">
      <w:pPr>
        <w:pStyle w:val="Perusteksti"/>
      </w:pPr>
      <w:r>
        <w:t xml:space="preserve">Teknologiapaja 2- kurssilla päädyimme projektiksemme tekemään </w:t>
      </w:r>
      <w:proofErr w:type="spellStart"/>
      <w:r>
        <w:t>escape</w:t>
      </w:r>
      <w:proofErr w:type="spellEnd"/>
      <w:r>
        <w:t xml:space="preserve"> </w:t>
      </w:r>
      <w:proofErr w:type="spellStart"/>
      <w:r>
        <w:t>room</w:t>
      </w:r>
      <w:proofErr w:type="spellEnd"/>
      <w:r>
        <w:t xml:space="preserve"> box- pelin</w:t>
      </w:r>
      <w:r w:rsidR="00C4081F">
        <w:t xml:space="preserve"> yhdessä</w:t>
      </w:r>
      <w:r w:rsidR="00D56928">
        <w:t xml:space="preserve"> TTK19</w:t>
      </w:r>
      <w:r w:rsidR="00C33E9D">
        <w:t xml:space="preserve"> ryhmän tradenomien kanssa</w:t>
      </w:r>
      <w:r>
        <w:t xml:space="preserve">. </w:t>
      </w:r>
    </w:p>
    <w:p w14:paraId="6D39FE85" w14:textId="7B6BCE1D" w:rsidR="00F73DCD" w:rsidRDefault="00F73DCD" w:rsidP="003D5E22">
      <w:pPr>
        <w:pStyle w:val="Perusteksti"/>
      </w:pPr>
      <w:r>
        <w:t xml:space="preserve">Tradenomien vastuulla oli </w:t>
      </w:r>
      <w:r w:rsidR="00E94C91">
        <w:t xml:space="preserve">verkkosivujen sekä </w:t>
      </w:r>
      <w:r w:rsidR="00A46755">
        <w:t>si</w:t>
      </w:r>
      <w:r w:rsidR="003D63E7">
        <w:t xml:space="preserve">nne tulleiden </w:t>
      </w:r>
      <w:r w:rsidR="00F21344">
        <w:t>pelien su</w:t>
      </w:r>
      <w:r w:rsidR="00F26CAE">
        <w:t xml:space="preserve">unnittelu ja luonti. </w:t>
      </w:r>
      <w:r w:rsidR="0020566A">
        <w:t xml:space="preserve">Myös </w:t>
      </w:r>
      <w:r w:rsidR="003827E4">
        <w:t>boksin 3D-mallinnus</w:t>
      </w:r>
      <w:r w:rsidR="000C7F49">
        <w:t xml:space="preserve"> ja suunnittelu</w:t>
      </w:r>
      <w:r w:rsidR="003827E4">
        <w:t xml:space="preserve"> jäi </w:t>
      </w:r>
      <w:r w:rsidR="000A55FB">
        <w:t xml:space="preserve">tradenomi artistin </w:t>
      </w:r>
      <w:r w:rsidR="003A3B17">
        <w:t>tehtäväksi</w:t>
      </w:r>
      <w:r w:rsidR="000A55FB">
        <w:t>.</w:t>
      </w:r>
    </w:p>
    <w:p w14:paraId="7A554DAA" w14:textId="77777777" w:rsidR="0050069B" w:rsidRDefault="007A23CC" w:rsidP="003D5E22">
      <w:pPr>
        <w:pStyle w:val="Perusteksti"/>
      </w:pPr>
      <w:r>
        <w:t>Me</w:t>
      </w:r>
      <w:r w:rsidR="00FB5FCD">
        <w:t xml:space="preserve">idän insinööriopiskelijoiden vastuulle jäi </w:t>
      </w:r>
      <w:r w:rsidR="00C65E4F">
        <w:t xml:space="preserve">fyysisen boksin </w:t>
      </w:r>
      <w:r w:rsidR="0081191B">
        <w:t xml:space="preserve">toiminallisuuksien suunnittelu ja toteutus. </w:t>
      </w:r>
      <w:r w:rsidR="00310845">
        <w:t xml:space="preserve">Vastuualueisiin kuului myös </w:t>
      </w:r>
      <w:r w:rsidR="00FD3C27">
        <w:t xml:space="preserve">boksin 3D-tulostuksesta huolehtiminen ja sen muokkaus käyttökuntoiseksi. </w:t>
      </w:r>
    </w:p>
    <w:p w14:paraId="03A8EC34" w14:textId="625DCB00" w:rsidR="003D5E22" w:rsidRDefault="00496E7D" w:rsidP="003D5E22">
      <w:pPr>
        <w:pStyle w:val="Perusteksti"/>
      </w:pPr>
      <w:r>
        <w:t>Laatikko</w:t>
      </w:r>
      <w:r w:rsidR="001E7B17">
        <w:t xml:space="preserve"> </w:t>
      </w:r>
      <w:r w:rsidR="00E019F4">
        <w:t xml:space="preserve">sisältää </w:t>
      </w:r>
      <w:r>
        <w:t>kolme eri arvoitusta, jotka tulee ratkaista saadakseen laatikon kannen auki.</w:t>
      </w:r>
      <w:r w:rsidR="002A0D75">
        <w:t xml:space="preserve">  </w:t>
      </w:r>
    </w:p>
    <w:p w14:paraId="5BC39B0C" w14:textId="5C66F6C8" w:rsidR="00673C21" w:rsidRDefault="009708B2" w:rsidP="003D5E22">
      <w:pPr>
        <w:pStyle w:val="Perusteksti"/>
      </w:pPr>
      <w:r>
        <w:t xml:space="preserve">Projektina </w:t>
      </w:r>
      <w:r w:rsidR="00A93DBB">
        <w:t>boksi oli erittäin mielenkiintoinen,</w:t>
      </w:r>
      <w:r w:rsidR="0073695C">
        <w:t xml:space="preserve"> ja tekemistä</w:t>
      </w:r>
      <w:r w:rsidR="00EE41B2">
        <w:t xml:space="preserve"> oli </w:t>
      </w:r>
      <w:r w:rsidR="00EE5A16">
        <w:t xml:space="preserve">sopivasti. </w:t>
      </w:r>
      <w:r w:rsidR="002D2499">
        <w:t xml:space="preserve">Päätimme käyttää projektista kahta eri kehitysalustaa Arduino </w:t>
      </w:r>
      <w:proofErr w:type="spellStart"/>
      <w:r w:rsidR="002D2499">
        <w:t>Megaa</w:t>
      </w:r>
      <w:proofErr w:type="spellEnd"/>
      <w:r w:rsidR="002D2499">
        <w:t xml:space="preserve"> </w:t>
      </w:r>
      <w:r w:rsidR="00794DBF">
        <w:t>sekä ESP 32</w:t>
      </w:r>
      <w:r w:rsidR="005E44BB">
        <w:t xml:space="preserve"> </w:t>
      </w:r>
      <w:proofErr w:type="spellStart"/>
      <w:r w:rsidR="005E44BB">
        <w:t>nodea</w:t>
      </w:r>
      <w:proofErr w:type="spellEnd"/>
      <w:r w:rsidR="005E44BB">
        <w:t>.</w:t>
      </w:r>
      <w:r w:rsidR="00E14059">
        <w:t xml:space="preserve"> Näiden välinen kommunikointi tarjosi melkoisesti haasteita, koska kukaan koululla ei ollut aikaisemmin </w:t>
      </w:r>
      <w:r w:rsidR="005D57F3">
        <w:t>tehnyt vastaavanlaista pr</w:t>
      </w:r>
      <w:r w:rsidR="00355A66">
        <w:t xml:space="preserve">ojektia. </w:t>
      </w:r>
    </w:p>
    <w:p w14:paraId="374F7281" w14:textId="07DF69A0" w:rsidR="00AD26CC" w:rsidRPr="003D5E22" w:rsidRDefault="00AD26CC" w:rsidP="003D5E22">
      <w:pPr>
        <w:pStyle w:val="Perusteksti"/>
      </w:pPr>
      <w:r>
        <w:t>Tämän lisäksi pääsimme haastamaan itseämme piirilevyn suunnittelulla ja tämän j</w:t>
      </w:r>
      <w:r w:rsidR="0013797D">
        <w:t>yrsimisellä</w:t>
      </w:r>
      <w:r w:rsidR="00147341">
        <w:t>.</w:t>
      </w:r>
    </w:p>
    <w:p w14:paraId="7116996D" w14:textId="77777777" w:rsidR="006B3FAA" w:rsidRDefault="006B3FAA">
      <w:r>
        <w:br w:type="page"/>
      </w:r>
    </w:p>
    <w:p w14:paraId="6C8CCC20" w14:textId="55C6E84A" w:rsidR="004606E2" w:rsidRPr="004606E2" w:rsidRDefault="00317F44" w:rsidP="004606E2">
      <w:pPr>
        <w:pStyle w:val="Otsikko1"/>
      </w:pPr>
      <w:bookmarkStart w:id="1" w:name="_Toc71541546"/>
      <w:r>
        <w:lastRenderedPageBreak/>
        <w:t>Suunnittelu</w:t>
      </w:r>
      <w:r w:rsidR="008B11F2">
        <w:rPr>
          <w:noProof/>
        </w:rPr>
        <w:drawing>
          <wp:inline distT="0" distB="0" distL="0" distR="0" wp14:anchorId="11C2F3D7" wp14:editId="2EF5682E">
            <wp:extent cx="5471797" cy="5094607"/>
            <wp:effectExtent l="0" t="0" r="0" b="0"/>
            <wp:docPr id="5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va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797" cy="509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35D67C98" w14:textId="4359B715" w:rsidR="009D7A73" w:rsidRPr="009D7A73" w:rsidRDefault="008B11F2" w:rsidP="009D7A73">
      <w:pPr>
        <w:pStyle w:val="Perusteksti"/>
      </w:pPr>
      <w:r>
        <w:t xml:space="preserve">Kuva 1. </w:t>
      </w:r>
      <w:r w:rsidR="00CD5D08">
        <w:t>Suunnitelma käytettävistä osista ja mihin ne kytketään.</w:t>
      </w:r>
    </w:p>
    <w:p w14:paraId="66A894EB" w14:textId="77777777" w:rsidR="005562BC" w:rsidRDefault="001732BE" w:rsidP="008B11F2">
      <w:pPr>
        <w:pStyle w:val="Perusteksti"/>
      </w:pPr>
      <w:r>
        <w:t xml:space="preserve">Aloitimme laatikon suunnittelun </w:t>
      </w:r>
      <w:r w:rsidR="00854310">
        <w:t xml:space="preserve">miettimällä minkälaisia </w:t>
      </w:r>
      <w:r w:rsidR="006F5890">
        <w:t xml:space="preserve">arvoituksia laitamme </w:t>
      </w:r>
      <w:r w:rsidR="00480EFB">
        <w:t>laatikkoon ja miten ne tulee toteutta</w:t>
      </w:r>
      <w:r w:rsidR="005562BC">
        <w:t>a</w:t>
      </w:r>
      <w:r w:rsidR="008C5849">
        <w:t>.</w:t>
      </w:r>
    </w:p>
    <w:p w14:paraId="031B4951" w14:textId="4C51217A" w:rsidR="001732BE" w:rsidRPr="008B11F2" w:rsidRDefault="008C5849" w:rsidP="008B11F2">
      <w:pPr>
        <w:pStyle w:val="Perusteksti"/>
      </w:pPr>
      <w:r>
        <w:t xml:space="preserve"> Suunnittelu</w:t>
      </w:r>
      <w:r w:rsidR="00CB0C17">
        <w:t>vaiheessa mietimme monta</w:t>
      </w:r>
      <w:r w:rsidR="001375D0">
        <w:t>a</w:t>
      </w:r>
      <w:r w:rsidR="00CB0C17">
        <w:t xml:space="preserve"> eri vaihtoehtoa,</w:t>
      </w:r>
      <w:r w:rsidR="004F3641">
        <w:t xml:space="preserve"> kuinka laatikon toiminallisuudet on helppo toteuttaa ilman että joudumme tekemään minkäänlaisia purkkavirityksiä.</w:t>
      </w:r>
      <w:r w:rsidR="00CB0C17">
        <w:t xml:space="preserve"> </w:t>
      </w:r>
      <w:r w:rsidR="004F3641">
        <w:t xml:space="preserve">Tästä syystä </w:t>
      </w:r>
      <w:r w:rsidR="00CB0C17">
        <w:t>päädyimme</w:t>
      </w:r>
      <w:r w:rsidR="00FD283D">
        <w:t xml:space="preserve"> </w:t>
      </w:r>
      <w:r w:rsidR="007632CF">
        <w:t>käyttä</w:t>
      </w:r>
      <w:r w:rsidR="00FD283D">
        <w:t>mään</w:t>
      </w:r>
      <w:r w:rsidR="007632CF">
        <w:t xml:space="preserve"> ESP32</w:t>
      </w:r>
      <w:r w:rsidR="00FE4504">
        <w:t xml:space="preserve">-kehitysalustaa </w:t>
      </w:r>
      <w:r w:rsidR="005267D8">
        <w:t>internettiin sekä</w:t>
      </w:r>
      <w:r w:rsidR="00FE4504">
        <w:t xml:space="preserve"> tietoka</w:t>
      </w:r>
      <w:r w:rsidR="00CB3D8C">
        <w:t>ntaan yhteyden ottamisen kanss</w:t>
      </w:r>
      <w:r w:rsidR="00D61F33">
        <w:t>a</w:t>
      </w:r>
      <w:r w:rsidR="00CA090C">
        <w:t>, sekä näytön</w:t>
      </w:r>
      <w:r w:rsidR="003258E3">
        <w:t xml:space="preserve"> ohjaukseen</w:t>
      </w:r>
      <w:r w:rsidR="00F06719">
        <w:t>.</w:t>
      </w:r>
      <w:r w:rsidR="003258E3">
        <w:t xml:space="preserve"> </w:t>
      </w:r>
      <w:r w:rsidR="00F06719">
        <w:t xml:space="preserve"> Arduino </w:t>
      </w:r>
      <w:proofErr w:type="spellStart"/>
      <w:r w:rsidR="00F06719">
        <w:t>Megaa</w:t>
      </w:r>
      <w:proofErr w:type="spellEnd"/>
      <w:r w:rsidR="00F06719">
        <w:t xml:space="preserve"> käytimme </w:t>
      </w:r>
      <w:r w:rsidR="00AB13AA">
        <w:t>loppujen toiminallisuuksien</w:t>
      </w:r>
      <w:r w:rsidR="00CA69C4">
        <w:t xml:space="preserve"> kontrolloi</w:t>
      </w:r>
      <w:r w:rsidR="00EE22F2">
        <w:t>miseen</w:t>
      </w:r>
      <w:r w:rsidR="0006409E">
        <w:t>.</w:t>
      </w:r>
    </w:p>
    <w:p w14:paraId="295D3B9A" w14:textId="77777777" w:rsidR="002F3EE8" w:rsidRPr="00753B11" w:rsidRDefault="002F3EE8" w:rsidP="002F3EE8">
      <w:pPr>
        <w:pStyle w:val="Otsikko2"/>
      </w:pPr>
      <w:bookmarkStart w:id="2" w:name="_Toc71541547"/>
      <w:r>
        <w:lastRenderedPageBreak/>
        <w:t>Kehitysalustojen välinen kommunikointi</w:t>
      </w:r>
      <w:bookmarkEnd w:id="2"/>
    </w:p>
    <w:p w14:paraId="7FA3598B" w14:textId="4ACA320E" w:rsidR="004606E2" w:rsidRDefault="0017563E" w:rsidP="004606E2">
      <w:pPr>
        <w:pStyle w:val="Otsikko2"/>
      </w:pPr>
      <w:bookmarkStart w:id="3" w:name="_Toc71541548"/>
      <w:r w:rsidRPr="004606E2">
        <w:rPr>
          <w:noProof/>
        </w:rPr>
        <w:drawing>
          <wp:anchor distT="0" distB="0" distL="114300" distR="114300" simplePos="0" relativeHeight="251658241" behindDoc="0" locked="0" layoutInCell="1" allowOverlap="1" wp14:anchorId="1EE06397" wp14:editId="335B24ED">
            <wp:simplePos x="0" y="0"/>
            <wp:positionH relativeFrom="page">
              <wp:align>center</wp:align>
            </wp:positionH>
            <wp:positionV relativeFrom="paragraph">
              <wp:posOffset>531628</wp:posOffset>
            </wp:positionV>
            <wp:extent cx="5471795" cy="3552825"/>
            <wp:effectExtent l="0" t="0" r="0" b="9525"/>
            <wp:wrapSquare wrapText="bothSides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3B11">
        <w:t>Piirilevy</w:t>
      </w:r>
      <w:bookmarkEnd w:id="3"/>
    </w:p>
    <w:p w14:paraId="632BFA1C" w14:textId="49BAB8F5" w:rsidR="004606E2" w:rsidRPr="004606E2" w:rsidRDefault="004606E2" w:rsidP="004606E2">
      <w:pPr>
        <w:pStyle w:val="Perusteksti"/>
      </w:pPr>
    </w:p>
    <w:p w14:paraId="2257AE7D" w14:textId="77777777" w:rsidR="0017563E" w:rsidRDefault="0017563E" w:rsidP="00B24932">
      <w:pPr>
        <w:pStyle w:val="Perusteksti"/>
      </w:pPr>
    </w:p>
    <w:p w14:paraId="2934D0D9" w14:textId="77777777" w:rsidR="0017563E" w:rsidRDefault="0017563E" w:rsidP="00B24932">
      <w:pPr>
        <w:pStyle w:val="Perusteksti"/>
      </w:pPr>
    </w:p>
    <w:p w14:paraId="3B2A95DC" w14:textId="77777777" w:rsidR="0017563E" w:rsidRDefault="0017563E" w:rsidP="00B24932">
      <w:pPr>
        <w:pStyle w:val="Perusteksti"/>
      </w:pPr>
    </w:p>
    <w:p w14:paraId="571416B6" w14:textId="77777777" w:rsidR="0017563E" w:rsidRDefault="0017563E" w:rsidP="00B24932">
      <w:pPr>
        <w:pStyle w:val="Perusteksti"/>
      </w:pPr>
    </w:p>
    <w:p w14:paraId="0953DDD6" w14:textId="77777777" w:rsidR="0017563E" w:rsidRDefault="0017563E" w:rsidP="00B24932">
      <w:pPr>
        <w:pStyle w:val="Perusteksti"/>
      </w:pPr>
    </w:p>
    <w:p w14:paraId="4016C653" w14:textId="77777777" w:rsidR="0017563E" w:rsidRDefault="0017563E" w:rsidP="00B24932">
      <w:pPr>
        <w:pStyle w:val="Perusteksti"/>
      </w:pPr>
    </w:p>
    <w:p w14:paraId="11CECB5C" w14:textId="77777777" w:rsidR="0017563E" w:rsidRDefault="0017563E" w:rsidP="00B24932">
      <w:pPr>
        <w:pStyle w:val="Perusteksti"/>
      </w:pPr>
    </w:p>
    <w:p w14:paraId="669144C0" w14:textId="77777777" w:rsidR="00093FE5" w:rsidRDefault="00093FE5" w:rsidP="00B24932">
      <w:pPr>
        <w:pStyle w:val="Perusteksti"/>
      </w:pPr>
    </w:p>
    <w:p w14:paraId="72455D09" w14:textId="77777777" w:rsidR="00C16530" w:rsidRDefault="00C5262C" w:rsidP="00B24932">
      <w:pPr>
        <w:pStyle w:val="Perusteksti"/>
      </w:pPr>
      <w:r>
        <w:t>Kuva 2.</w:t>
      </w:r>
      <w:r w:rsidR="00C16530">
        <w:t xml:space="preserve"> </w:t>
      </w:r>
      <w:r w:rsidR="00264B8A">
        <w:t>Kytkentäkaavio</w:t>
      </w:r>
      <w:r w:rsidR="00C16530">
        <w:t>.</w:t>
      </w:r>
    </w:p>
    <w:p w14:paraId="00A05F24" w14:textId="725F9DC4" w:rsidR="0017563E" w:rsidRDefault="00C16530" w:rsidP="00B24932">
      <w:pPr>
        <w:pStyle w:val="Perusteksti"/>
      </w:pPr>
      <w:r>
        <w:t>Aloitimme piirilevyn suunnittelun miettimällä mitä kaikkea tarvitsemme projektiimme ja tekemällä koekytkentöjä kytkentäalustoille</w:t>
      </w:r>
      <w:r w:rsidR="00A9403A">
        <w:t>, pää tavoitteemme oli</w:t>
      </w:r>
      <w:r w:rsidR="003E0E26">
        <w:t>,</w:t>
      </w:r>
      <w:r w:rsidR="00A9403A">
        <w:t xml:space="preserve"> että saamme kaiken mahtumaan yhdelle levylle</w:t>
      </w:r>
      <w:r w:rsidR="003E0E26">
        <w:t>,</w:t>
      </w:r>
      <w:r w:rsidR="00A9403A">
        <w:t xml:space="preserve"> jotta </w:t>
      </w:r>
      <w:r w:rsidR="0089707C">
        <w:t>laitteisto olisi mahdollisimman kompaktissa paketissa</w:t>
      </w:r>
      <w:r>
        <w:t>.</w:t>
      </w:r>
      <w:r w:rsidR="004862A9">
        <w:t xml:space="preserve"> </w:t>
      </w:r>
    </w:p>
    <w:p w14:paraId="077635A9" w14:textId="610228CB" w:rsidR="004862A9" w:rsidRDefault="004862A9" w:rsidP="00B24932">
      <w:pPr>
        <w:pStyle w:val="Perusteksti"/>
      </w:pPr>
      <w:r>
        <w:t xml:space="preserve">Suunnitteluun käytimme </w:t>
      </w:r>
      <w:proofErr w:type="spellStart"/>
      <w:r>
        <w:t>Eagle</w:t>
      </w:r>
      <w:proofErr w:type="spellEnd"/>
      <w:r>
        <w:t xml:space="preserve"> </w:t>
      </w:r>
      <w:r w:rsidR="00E85A8E">
        <w:t>piirilevysuunnittelu</w:t>
      </w:r>
      <w:r w:rsidR="002D3F4D">
        <w:t xml:space="preserve"> työkalua.</w:t>
      </w:r>
    </w:p>
    <w:p w14:paraId="056A0FE6" w14:textId="6D9C0397" w:rsidR="00EE68A4" w:rsidRDefault="00EE68A4" w:rsidP="00B24932">
      <w:pPr>
        <w:pStyle w:val="Perusteksti"/>
      </w:pPr>
      <w:r>
        <w:rPr>
          <w:noProof/>
        </w:rPr>
        <w:lastRenderedPageBreak/>
        <w:drawing>
          <wp:inline distT="0" distB="0" distL="0" distR="0" wp14:anchorId="154297C4" wp14:editId="0E1C0F4F">
            <wp:extent cx="5471797" cy="41738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797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195C" w14:textId="15BC285B" w:rsidR="00264B8A" w:rsidRDefault="00264B8A" w:rsidP="00B24932">
      <w:pPr>
        <w:pStyle w:val="Perusteksti"/>
      </w:pPr>
      <w:r>
        <w:t xml:space="preserve">Kuva 3. </w:t>
      </w:r>
      <w:r w:rsidR="00B971D5">
        <w:t>Piirilevy</w:t>
      </w:r>
      <w:r w:rsidR="00C16530">
        <w:t>n</w:t>
      </w:r>
      <w:r w:rsidR="00B971D5">
        <w:t>jyrsintä</w:t>
      </w:r>
      <w:r w:rsidR="00C16530">
        <w:t xml:space="preserve"> suunnitelma</w:t>
      </w:r>
    </w:p>
    <w:p w14:paraId="7E945F26" w14:textId="77B40A94" w:rsidR="006E20FF" w:rsidRDefault="006E20FF" w:rsidP="00B24932">
      <w:pPr>
        <w:pStyle w:val="Perusteksti"/>
      </w:pPr>
      <w:r>
        <w:t>Piirilevy</w:t>
      </w:r>
      <w:r w:rsidR="004862A9">
        <w:t>kaavion jälkeen suunnitt</w:t>
      </w:r>
      <w:r w:rsidR="00D440B5">
        <w:t xml:space="preserve">elemisen </w:t>
      </w:r>
      <w:r w:rsidR="00A37F4B">
        <w:t xml:space="preserve">jälkeen sijoittelimme kaikki komponentit sekä </w:t>
      </w:r>
      <w:r w:rsidR="00DB6FA6">
        <w:t>vedimme</w:t>
      </w:r>
      <w:r w:rsidR="004D1C12">
        <w:t xml:space="preserve"> johdinten vedot </w:t>
      </w:r>
      <w:r w:rsidR="00787B4D">
        <w:t>piirilevylle jyrsintää varten.</w:t>
      </w:r>
    </w:p>
    <w:p w14:paraId="566FB96F" w14:textId="67283B67" w:rsidR="0017136F" w:rsidRPr="0017136F" w:rsidRDefault="00B23E1A" w:rsidP="0017136F">
      <w:pPr>
        <w:pStyle w:val="Otsikko2"/>
      </w:pPr>
      <w:bookmarkStart w:id="4" w:name="_Toc71541549"/>
      <w:r>
        <w:t>Koodin suunnittelu</w:t>
      </w:r>
      <w:bookmarkEnd w:id="4"/>
    </w:p>
    <w:p w14:paraId="499B7CC9" w14:textId="5D52B19F" w:rsidR="000F4B9A" w:rsidRPr="000F4B9A" w:rsidRDefault="00B033C7" w:rsidP="000F4B9A">
      <w:pPr>
        <w:pStyle w:val="Perusteksti"/>
      </w:pPr>
      <w:r>
        <w:t xml:space="preserve">Aloitimme koodin suunnittelun </w:t>
      </w:r>
      <w:r w:rsidR="009B763E">
        <w:t xml:space="preserve">tekemällä </w:t>
      </w:r>
      <w:r w:rsidR="00B900B9">
        <w:t xml:space="preserve">vuokaavion, jolla hahmottelimme miten koodin tulisi </w:t>
      </w:r>
      <w:r w:rsidR="008D2A8B">
        <w:t xml:space="preserve">edetä. </w:t>
      </w:r>
    </w:p>
    <w:p w14:paraId="6E46A356" w14:textId="4E746795" w:rsidR="00150F7F" w:rsidRDefault="00150F7F" w:rsidP="00150F7F">
      <w:pPr>
        <w:pStyle w:val="Perusteksti"/>
      </w:pPr>
    </w:p>
    <w:p w14:paraId="21B153DC" w14:textId="1524015F" w:rsidR="00150F7F" w:rsidRPr="00150F7F" w:rsidRDefault="00150F7F" w:rsidP="00150F7F">
      <w:pPr>
        <w:pStyle w:val="Perusteksti"/>
      </w:pPr>
      <w:r>
        <w:rPr>
          <w:noProof/>
        </w:rPr>
        <w:lastRenderedPageBreak/>
        <w:drawing>
          <wp:inline distT="0" distB="0" distL="0" distR="0" wp14:anchorId="172B97EF" wp14:editId="249B6293">
            <wp:extent cx="5471797" cy="6595110"/>
            <wp:effectExtent l="0" t="0" r="0" b="0"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va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797" cy="659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DF65" w14:textId="65F9829E" w:rsidR="00317F44" w:rsidRDefault="00150F7F" w:rsidP="00317F44">
      <w:pPr>
        <w:pStyle w:val="Perusteksti"/>
      </w:pPr>
      <w:r>
        <w:t xml:space="preserve">Kuva </w:t>
      </w:r>
      <w:r w:rsidR="00117EE1">
        <w:t>3. Koodin vuokaavio.</w:t>
      </w:r>
    </w:p>
    <w:p w14:paraId="17C26EB2" w14:textId="77777777" w:rsidR="00317F44" w:rsidRDefault="00317F44">
      <w:r>
        <w:br w:type="page"/>
      </w:r>
    </w:p>
    <w:p w14:paraId="3B2A4705" w14:textId="637DD056" w:rsidR="00317F44" w:rsidRDefault="00317F44" w:rsidP="00317F44">
      <w:pPr>
        <w:pStyle w:val="Otsikko1"/>
      </w:pPr>
      <w:bookmarkStart w:id="5" w:name="_Toc71541550"/>
      <w:r>
        <w:lastRenderedPageBreak/>
        <w:t>Toteutus</w:t>
      </w:r>
      <w:bookmarkEnd w:id="5"/>
    </w:p>
    <w:p w14:paraId="78BB4EAC" w14:textId="50E53F69" w:rsidR="00F43349" w:rsidRPr="00F43349" w:rsidRDefault="00EC54FA" w:rsidP="00F43349">
      <w:pPr>
        <w:pStyle w:val="Otsikko2"/>
      </w:pPr>
      <w:bookmarkStart w:id="6" w:name="_Toc71541551"/>
      <w:r>
        <w:t>Koodi</w:t>
      </w:r>
      <w:bookmarkEnd w:id="6"/>
    </w:p>
    <w:p w14:paraId="78F6617D" w14:textId="59344A82" w:rsidR="00E13A6E" w:rsidRDefault="00D35379" w:rsidP="00D35379">
      <w:pPr>
        <w:pStyle w:val="Perusteksti"/>
      </w:pPr>
      <w:r>
        <w:t xml:space="preserve">Koodin toteutuksessa </w:t>
      </w:r>
      <w:r w:rsidR="00712821">
        <w:t xml:space="preserve">poikkesimme suunnitelmasta aika paljon. Muutimme mitä osia käytämme ja missä järjestyksessä kaikki tapahtuu. Myös parin osan pois jääminen vaikutti koodin paljon. </w:t>
      </w:r>
    </w:p>
    <w:p w14:paraId="674E7716" w14:textId="461B430E" w:rsidR="001375D0" w:rsidRDefault="00E13A6E" w:rsidP="001375D0">
      <w:pPr>
        <w:pStyle w:val="Otsikko3"/>
      </w:pPr>
      <w:bookmarkStart w:id="7" w:name="_Toc71541552"/>
      <w:r>
        <w:t xml:space="preserve">Arduino </w:t>
      </w:r>
      <w:proofErr w:type="spellStart"/>
      <w:r>
        <w:t>Mega</w:t>
      </w:r>
      <w:bookmarkEnd w:id="7"/>
      <w:proofErr w:type="spellEnd"/>
    </w:p>
    <w:p w14:paraId="232D0551" w14:textId="77777777" w:rsidR="004C4CC5" w:rsidRDefault="22F8860A" w:rsidP="003E0E26">
      <w:pPr>
        <w:pStyle w:val="Perusteksti"/>
      </w:pPr>
      <w:proofErr w:type="spellStart"/>
      <w:r>
        <w:t>Mega</w:t>
      </w:r>
      <w:proofErr w:type="spellEnd"/>
      <w:r>
        <w:t xml:space="preserve"> hallitsi koko kokonaisuutta, kertomalla </w:t>
      </w:r>
      <w:proofErr w:type="spellStart"/>
      <w:r>
        <w:t>ESP:lle</w:t>
      </w:r>
      <w:proofErr w:type="spellEnd"/>
      <w:r>
        <w:t xml:space="preserve"> milloin aloittaa </w:t>
      </w:r>
      <w:proofErr w:type="spellStart"/>
      <w:r>
        <w:t>timer</w:t>
      </w:r>
      <w:proofErr w:type="spellEnd"/>
      <w:r>
        <w:t xml:space="preserve"> ja milloin </w:t>
      </w:r>
      <w:r w:rsidR="3548D4B0">
        <w:t xml:space="preserve">se lopetetaan. </w:t>
      </w:r>
      <w:r w:rsidR="15660CFA">
        <w:t xml:space="preserve"> </w:t>
      </w:r>
      <w:proofErr w:type="spellStart"/>
      <w:r w:rsidR="15660CFA">
        <w:t>Megan</w:t>
      </w:r>
      <w:proofErr w:type="spellEnd"/>
      <w:r w:rsidR="15660CFA">
        <w:t xml:space="preserve"> koodi sisälsi myös kaikki puzzlet, jotka</w:t>
      </w:r>
      <w:r w:rsidR="15660CFA">
        <w:t xml:space="preserve"> </w:t>
      </w:r>
      <w:r w:rsidR="20268C78">
        <w:t>toimivat aina kun edellinen on saatu suoritettua.</w:t>
      </w:r>
    </w:p>
    <w:p w14:paraId="1EE84428" w14:textId="3A256D87" w:rsidR="003E0E26" w:rsidRPr="003E0E26" w:rsidRDefault="20268C78" w:rsidP="003E0E26">
      <w:pPr>
        <w:pStyle w:val="Perusteksti"/>
      </w:pPr>
      <w:r>
        <w:t xml:space="preserve"> </w:t>
      </w:r>
      <w:r w:rsidR="537C8E58">
        <w:t>Pelin läpäistessä servo avaa laatikon kannessa olevan lukon,</w:t>
      </w:r>
      <w:r w:rsidR="537C8E58">
        <w:t xml:space="preserve"> </w:t>
      </w:r>
      <w:r w:rsidR="537C8E58">
        <w:t>joka suljetaan</w:t>
      </w:r>
      <w:r w:rsidR="004C4CC5">
        <w:t>,</w:t>
      </w:r>
      <w:r w:rsidR="537C8E58">
        <w:t xml:space="preserve"> kun peli käynnistetään uudelleen. </w:t>
      </w:r>
      <w:r w:rsidR="0B08A3FB">
        <w:t>Koodissa on myös paniikki nappi, jolla kannen saa auki</w:t>
      </w:r>
      <w:r w:rsidR="004C4CC5">
        <w:t>,</w:t>
      </w:r>
      <w:r w:rsidR="0B08A3FB">
        <w:t xml:space="preserve"> vaikka peliä ei olisi suorittanut loppuun, nappi toimii myös </w:t>
      </w:r>
      <w:proofErr w:type="spellStart"/>
      <w:r w:rsidR="0B08A3FB">
        <w:t>reset</w:t>
      </w:r>
      <w:proofErr w:type="spellEnd"/>
      <w:r w:rsidR="0B08A3FB">
        <w:t xml:space="preserve"> nappina. </w:t>
      </w:r>
    </w:p>
    <w:p w14:paraId="00ACDED3" w14:textId="77777777" w:rsidR="00BC21B9" w:rsidRPr="00BC21B9" w:rsidRDefault="00BC21B9" w:rsidP="00BC21B9">
      <w:pPr>
        <w:pStyle w:val="Perusteksti"/>
      </w:pPr>
    </w:p>
    <w:p w14:paraId="5981A9F1" w14:textId="1BFD1B54" w:rsidR="00BC21B9" w:rsidRDefault="00E13A6E" w:rsidP="00BC21B9">
      <w:pPr>
        <w:pStyle w:val="Otsikko3"/>
      </w:pPr>
      <w:bookmarkStart w:id="8" w:name="_Toc71541553"/>
      <w:r>
        <w:t>ESP 3</w:t>
      </w:r>
      <w:r w:rsidR="00D46A48">
        <w:t>2</w:t>
      </w:r>
      <w:bookmarkEnd w:id="8"/>
    </w:p>
    <w:p w14:paraId="2A0092D7" w14:textId="2BFE34CA" w:rsidR="002630CE" w:rsidRDefault="00394DAB" w:rsidP="002630CE">
      <w:pPr>
        <w:pStyle w:val="Perusteksti"/>
      </w:pPr>
      <w:proofErr w:type="spellStart"/>
      <w:r>
        <w:t>Espin</w:t>
      </w:r>
      <w:proofErr w:type="spellEnd"/>
      <w:r w:rsidR="008A0775">
        <w:t xml:space="preserve"> tehtävä</w:t>
      </w:r>
      <w:r w:rsidR="00917AF2">
        <w:t xml:space="preserve"> </w:t>
      </w:r>
      <w:r w:rsidR="0003569E">
        <w:t xml:space="preserve">ylläpitää pelikelloa </w:t>
      </w:r>
      <w:r w:rsidR="002845A0">
        <w:t xml:space="preserve">ja boksissa olevaa näyttöä. </w:t>
      </w:r>
      <w:r w:rsidR="000006E2">
        <w:t xml:space="preserve"> Kun boksiin kytketään virrat,</w:t>
      </w:r>
      <w:r w:rsidR="0073756D">
        <w:t xml:space="preserve"> </w:t>
      </w:r>
      <w:r w:rsidR="00F67D55">
        <w:t xml:space="preserve">ESP32 yhdistää itsensä ensimmäiseksi internettiin ja </w:t>
      </w:r>
      <w:r w:rsidR="00085A79">
        <w:t xml:space="preserve">jää tämän jälkeen odottamaan </w:t>
      </w:r>
      <w:r w:rsidR="004C7C66">
        <w:t xml:space="preserve">pelin aloituskäskyä Arduino </w:t>
      </w:r>
      <w:proofErr w:type="spellStart"/>
      <w:r w:rsidR="004C7C66">
        <w:t>Megalta</w:t>
      </w:r>
      <w:proofErr w:type="spellEnd"/>
      <w:r w:rsidR="004C7C66">
        <w:t xml:space="preserve">. </w:t>
      </w:r>
    </w:p>
    <w:p w14:paraId="7F7DC7EC" w14:textId="02092ED1" w:rsidR="0025438D" w:rsidRPr="002630CE" w:rsidRDefault="0025438D" w:rsidP="002630CE">
      <w:pPr>
        <w:pStyle w:val="Perusteksti"/>
      </w:pPr>
      <w:r>
        <w:t xml:space="preserve">Kun aloituskäsky tulee, niin ESP käynnistää pelikellon.  Kun ESP32 saa lopetuskäskyn </w:t>
      </w:r>
      <w:proofErr w:type="spellStart"/>
      <w:r>
        <w:t>Megalta</w:t>
      </w:r>
      <w:proofErr w:type="spellEnd"/>
      <w:r w:rsidR="007129B6">
        <w:t xml:space="preserve">, ESP pysäyttää </w:t>
      </w:r>
      <w:r w:rsidR="005A3E6C">
        <w:t xml:space="preserve">pelikellon, ilmoittaa voittaako vai häviääkö pelaaja pelin ja lähettää </w:t>
      </w:r>
      <w:r w:rsidR="00262957">
        <w:t xml:space="preserve">pelatun ajan tietokantaan. </w:t>
      </w:r>
    </w:p>
    <w:p w14:paraId="580E1F95" w14:textId="77777777" w:rsidR="00BC21B9" w:rsidRPr="00BC21B9" w:rsidRDefault="00BC21B9" w:rsidP="00BC21B9">
      <w:pPr>
        <w:pStyle w:val="Perusteksti"/>
      </w:pPr>
    </w:p>
    <w:p w14:paraId="5972AD76" w14:textId="026435F6" w:rsidR="00C462E4" w:rsidRPr="00C52AD1" w:rsidRDefault="00C462E4" w:rsidP="00C462E4">
      <w:pPr>
        <w:pStyle w:val="Otsikko3"/>
      </w:pPr>
      <w:r>
        <w:lastRenderedPageBreak/>
        <w:t>Kehitysalustojen välinen kommunikointi</w:t>
      </w:r>
    </w:p>
    <w:p w14:paraId="7F108987" w14:textId="68F97D3E" w:rsidR="00C462E4" w:rsidRPr="00DA4543" w:rsidRDefault="00C66F41" w:rsidP="00C462E4">
      <w:pPr>
        <w:pStyle w:val="Perusteksti"/>
      </w:pPr>
      <w:proofErr w:type="spellStart"/>
      <w:r>
        <w:t>Mega</w:t>
      </w:r>
      <w:r w:rsidR="00871C18">
        <w:t>lta</w:t>
      </w:r>
      <w:proofErr w:type="spellEnd"/>
      <w:r>
        <w:t xml:space="preserve"> </w:t>
      </w:r>
      <w:proofErr w:type="spellStart"/>
      <w:r w:rsidR="00C462E4">
        <w:t>RxTx</w:t>
      </w:r>
      <w:proofErr w:type="spellEnd"/>
      <w:r w:rsidR="00C462E4">
        <w:t>- yhteyden ESP 32 -alustalle tuotti paljon harmaita hiuksia, sillä emme löytäneet oikein minkäänlaisia esimerkkejä tai malleja asiasta. Jouduimme kokeilemaan erilaisia tapoja, miten saada data kulkemaan kehitysalustojen välillä.</w:t>
      </w:r>
      <w:r w:rsidR="003E0E26">
        <w:t xml:space="preserve"> Saimme </w:t>
      </w:r>
      <w:r w:rsidR="00F91055">
        <w:t xml:space="preserve">datan kulkemaan </w:t>
      </w:r>
      <w:proofErr w:type="spellStart"/>
      <w:r w:rsidR="00F91055">
        <w:t>Megalta</w:t>
      </w:r>
      <w:proofErr w:type="spellEnd"/>
      <w:r w:rsidR="00F91055">
        <w:t xml:space="preserve"> Esp32:lle</w:t>
      </w:r>
      <w:r w:rsidR="001235DD">
        <w:t xml:space="preserve">, mutta toiseen suuntaan data ei kulje. Tämä ei meitä kuitenkaan </w:t>
      </w:r>
      <w:r w:rsidR="07E14463">
        <w:t>haitannut,</w:t>
      </w:r>
      <w:r w:rsidR="001235DD">
        <w:t xml:space="preserve"> sillä ohjaamme </w:t>
      </w:r>
      <w:proofErr w:type="spellStart"/>
      <w:r w:rsidR="001235DD">
        <w:t>Megalla</w:t>
      </w:r>
      <w:proofErr w:type="spellEnd"/>
      <w:r w:rsidR="001235DD">
        <w:t xml:space="preserve"> </w:t>
      </w:r>
      <w:r w:rsidR="00901003">
        <w:t xml:space="preserve">ESP32 koodin kulkua lähettämällä tietoa, milloin peli alkaa, jos numerokoodi syötetään väärin, pelin loppuessa ennen </w:t>
      </w:r>
      <w:r w:rsidR="00306A73">
        <w:t xml:space="preserve">puzzlejen selvittämistä sekä kun puzzlet on selvitetty. </w:t>
      </w:r>
    </w:p>
    <w:p w14:paraId="5E5FABFC" w14:textId="77777777" w:rsidR="00C462E4" w:rsidRPr="00C462E4" w:rsidRDefault="00C462E4" w:rsidP="00C462E4">
      <w:pPr>
        <w:pStyle w:val="Perusteksti"/>
      </w:pPr>
    </w:p>
    <w:p w14:paraId="7A92866B" w14:textId="132439E8" w:rsidR="00A84B3F" w:rsidRPr="00A84B3F" w:rsidRDefault="00EC54FA" w:rsidP="00A84B3F">
      <w:pPr>
        <w:pStyle w:val="Otsikko2"/>
      </w:pPr>
      <w:bookmarkStart w:id="9" w:name="_Toc71541554"/>
      <w:r>
        <w:t>Laitteisto</w:t>
      </w:r>
      <w:bookmarkEnd w:id="9"/>
    </w:p>
    <w:p w14:paraId="7841A84E" w14:textId="5D493A47" w:rsidR="004862A9" w:rsidRPr="004862A9" w:rsidRDefault="006C6DE5" w:rsidP="00EF4C3D">
      <w:bookmarkStart w:id="10" w:name="_Toc71541555"/>
      <w:r>
        <w:t xml:space="preserve">Laatikon tulostus </w:t>
      </w:r>
      <w:r w:rsidR="00A83E7E">
        <w:t>sai me</w:t>
      </w:r>
      <w:r w:rsidR="00482647">
        <w:t xml:space="preserve">idät jättämään </w:t>
      </w:r>
      <w:r w:rsidR="002A5121">
        <w:t xml:space="preserve">pari </w:t>
      </w:r>
      <w:r w:rsidR="008F3C4B">
        <w:t xml:space="preserve">vaihetta </w:t>
      </w:r>
      <w:r w:rsidR="00FE33BD">
        <w:t xml:space="preserve">välistä, kuten toisen </w:t>
      </w:r>
      <w:r w:rsidR="00606DF2">
        <w:t>avautuvan lokeron.</w:t>
      </w:r>
      <w:bookmarkEnd w:id="10"/>
      <w:r w:rsidR="00606DF2">
        <w:t xml:space="preserve"> </w:t>
      </w:r>
    </w:p>
    <w:p w14:paraId="1775715F" w14:textId="72FF26C8" w:rsidR="006E2B0C" w:rsidRPr="006E2B0C" w:rsidRDefault="00E37309" w:rsidP="006E2B0C">
      <w:pPr>
        <w:pStyle w:val="Perusteksti"/>
      </w:pPr>
      <w:r>
        <w:t>Laatikon tulostusvaiheessa</w:t>
      </w:r>
      <w:r w:rsidR="00786F7F">
        <w:t xml:space="preserve"> t</w:t>
      </w:r>
      <w:r w:rsidR="00A27ADF">
        <w:t>apahtui monta virhettä, jotka tuottivat meille paljon ongelmia ja lisätöitä</w:t>
      </w:r>
      <w:r w:rsidR="00460A7E">
        <w:t>.</w:t>
      </w:r>
      <w:r w:rsidR="00D95716">
        <w:t xml:space="preserve"> </w:t>
      </w:r>
      <w:r w:rsidR="00837A82">
        <w:t xml:space="preserve">Jouduimme </w:t>
      </w:r>
      <w:r w:rsidR="003372A8">
        <w:t xml:space="preserve">muokkaamaan laatikkoa </w:t>
      </w:r>
      <w:r w:rsidR="008E460B">
        <w:t xml:space="preserve">hyvin paljon, jotta sen saisi edes kasaan. </w:t>
      </w:r>
      <w:r w:rsidR="003A6487">
        <w:t>Jouduimme hiomaan</w:t>
      </w:r>
      <w:r w:rsidR="00CD36AF">
        <w:t>, liimaamaan</w:t>
      </w:r>
      <w:r w:rsidR="00132FEC">
        <w:t>, leikkaamaan, itkemään</w:t>
      </w:r>
      <w:r w:rsidR="00AB3D5E">
        <w:t xml:space="preserve"> ja turhautumaan sen kanssa. Käytimme varmaan 2 päivää</w:t>
      </w:r>
      <w:r w:rsidR="00E10FA1">
        <w:t xml:space="preserve"> laatikon muokkaamiseen, jotta se saadaan</w:t>
      </w:r>
      <w:r w:rsidR="00E10FA1">
        <w:t xml:space="preserve"> </w:t>
      </w:r>
      <w:r w:rsidR="00AD3520">
        <w:t>edes</w:t>
      </w:r>
      <w:r w:rsidR="00E10FA1">
        <w:t xml:space="preserve"> kasaan. </w:t>
      </w:r>
      <w:r w:rsidR="00A46C14">
        <w:t>Laatikko vääntyi varmaan 3 kertaa lämmön</w:t>
      </w:r>
      <w:r w:rsidR="00815F99">
        <w:t xml:space="preserve"> takia</w:t>
      </w:r>
      <w:r w:rsidR="00186AAC">
        <w:t xml:space="preserve"> ennen sen kasaamista, joka teki kasaamisesta vielä haastavampaa.</w:t>
      </w:r>
    </w:p>
    <w:p w14:paraId="4BEDDA8C" w14:textId="77777777" w:rsidR="009B742E" w:rsidRDefault="009B742E" w:rsidP="009B742E">
      <w:pPr>
        <w:pStyle w:val="Otsikko3"/>
      </w:pPr>
      <w:bookmarkStart w:id="11" w:name="_Toc71541556"/>
      <w:r>
        <w:lastRenderedPageBreak/>
        <w:t>Piirilevy</w:t>
      </w:r>
      <w:bookmarkEnd w:id="11"/>
    </w:p>
    <w:p w14:paraId="21EE4F62" w14:textId="77777777" w:rsidR="00696046" w:rsidRDefault="00696046" w:rsidP="00696046">
      <w:pPr>
        <w:pStyle w:val="Perusteksti"/>
      </w:pPr>
      <w:r>
        <w:rPr>
          <w:noProof/>
        </w:rPr>
        <w:drawing>
          <wp:inline distT="0" distB="0" distL="0" distR="0" wp14:anchorId="0D376B81" wp14:editId="2223FC9F">
            <wp:extent cx="5471797" cy="4968242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797" cy="496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2A9B" w14:textId="77777777" w:rsidR="00696046" w:rsidRDefault="00696046" w:rsidP="00696046">
      <w:pPr>
        <w:pStyle w:val="Perusteksti"/>
      </w:pPr>
      <w:r>
        <w:t>Kuva 4.  Piirilevyn jyrsintä käynnissä.</w:t>
      </w:r>
    </w:p>
    <w:p w14:paraId="4852B826" w14:textId="30754348" w:rsidR="00BB3669" w:rsidRDefault="00F14565" w:rsidP="00696046">
      <w:pPr>
        <w:pStyle w:val="Perusteksti"/>
      </w:pPr>
      <w:r>
        <w:t xml:space="preserve">Piirilevy jyrsittiin </w:t>
      </w:r>
      <w:r w:rsidR="004B69C4">
        <w:t>koulun piirilevyjyrsimellä</w:t>
      </w:r>
      <w:r w:rsidR="000D66AA">
        <w:t xml:space="preserve">. Emme olleet aikaisemmin jyrsineet piirilevyjä, joten pyysimme opastusta </w:t>
      </w:r>
      <w:r w:rsidR="00F14E63">
        <w:t>työharjoittelijoilta</w:t>
      </w:r>
      <w:r w:rsidR="00B05AFB">
        <w:t xml:space="preserve"> ja he auttoivat mielellään.</w:t>
      </w:r>
    </w:p>
    <w:p w14:paraId="16EB88BB" w14:textId="77777777" w:rsidR="00696046" w:rsidRDefault="00696046" w:rsidP="00696046">
      <w:pPr>
        <w:pStyle w:val="Perusteksti"/>
      </w:pPr>
      <w:r>
        <w:rPr>
          <w:noProof/>
        </w:rPr>
        <w:lastRenderedPageBreak/>
        <w:drawing>
          <wp:inline distT="0" distB="0" distL="0" distR="0" wp14:anchorId="5DBF35CF" wp14:editId="7BB52383">
            <wp:extent cx="5471797" cy="3476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797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CDA9" w14:textId="3790CF2C" w:rsidR="007A50CC" w:rsidRDefault="00696046" w:rsidP="00696046">
      <w:pPr>
        <w:pStyle w:val="Perusteksti"/>
      </w:pPr>
      <w:r>
        <w:t>Kuva 5. Valmis piirilev</w:t>
      </w:r>
      <w:r w:rsidR="00860F49">
        <w:t>y</w:t>
      </w:r>
    </w:p>
    <w:p w14:paraId="3929748B" w14:textId="10B2923B" w:rsidR="00CB1974" w:rsidRDefault="00BA6BBF" w:rsidP="00696046">
      <w:pPr>
        <w:pStyle w:val="Perusteksti"/>
      </w:pPr>
      <w:r>
        <w:t>Olimme muuten tyytyväisiä lopputulokseen, mutta suunnittelu virheen takia</w:t>
      </w:r>
      <w:r w:rsidR="00823A5F">
        <w:t xml:space="preserve"> lo</w:t>
      </w:r>
      <w:r w:rsidR="00CB1974">
        <w:t>giikkamuun</w:t>
      </w:r>
      <w:r w:rsidR="00A23A27">
        <w:t xml:space="preserve">nin oli väärinpäin. Joten jouduimme </w:t>
      </w:r>
      <w:r w:rsidR="0029664B">
        <w:t>tekemään purkkavirityksen</w:t>
      </w:r>
      <w:r w:rsidR="00C36FAB">
        <w:t xml:space="preserve"> hyppylangoilla</w:t>
      </w:r>
      <w:r w:rsidR="009D3076">
        <w:t>,</w:t>
      </w:r>
      <w:r w:rsidR="00C36FAB">
        <w:t xml:space="preserve"> että saimme sen toimimaan. </w:t>
      </w:r>
      <w:r w:rsidR="005E4774">
        <w:t xml:space="preserve"> Lisäksi jouduimme juottamaan muutaman</w:t>
      </w:r>
      <w:r w:rsidR="009D3076">
        <w:t xml:space="preserve"> hyppylangan piirilevyn pohjaan</w:t>
      </w:r>
      <w:r w:rsidR="00952088">
        <w:t>,</w:t>
      </w:r>
      <w:r w:rsidR="009D3076">
        <w:t xml:space="preserve"> jotta </w:t>
      </w:r>
      <w:r w:rsidR="00383971">
        <w:t>saamme yhteyden toimimaan suunnitellusti.</w:t>
      </w:r>
    </w:p>
    <w:p w14:paraId="14198C3B" w14:textId="59FF9BFC" w:rsidR="009C1DDE" w:rsidRDefault="009C1DDE" w:rsidP="00696046">
      <w:pPr>
        <w:pStyle w:val="Perusteksti"/>
      </w:pPr>
      <w:r>
        <w:rPr>
          <w:noProof/>
        </w:rPr>
        <w:lastRenderedPageBreak/>
        <w:drawing>
          <wp:inline distT="0" distB="0" distL="0" distR="0" wp14:anchorId="3E0FFE38" wp14:editId="44F1C59E">
            <wp:extent cx="5471797" cy="46488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797" cy="464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32AD" w14:textId="34966480" w:rsidR="009C1DDE" w:rsidRDefault="009C1DDE" w:rsidP="00696046">
      <w:pPr>
        <w:pStyle w:val="Perusteksti"/>
      </w:pPr>
      <w:r>
        <w:t xml:space="preserve">Kuva 6. Osa komponenteista juotettu piirilevyyn. </w:t>
      </w:r>
    </w:p>
    <w:p w14:paraId="034DAAD4" w14:textId="77777777" w:rsidR="00191F95" w:rsidRDefault="00191F95">
      <w:r>
        <w:br w:type="page"/>
      </w:r>
    </w:p>
    <w:p w14:paraId="2A0857B7" w14:textId="529874C3" w:rsidR="000B6B84" w:rsidRDefault="00191F95" w:rsidP="00191F95">
      <w:pPr>
        <w:pStyle w:val="Otsikko1"/>
      </w:pPr>
      <w:bookmarkStart w:id="12" w:name="_Toc71541557"/>
      <w:r>
        <w:lastRenderedPageBreak/>
        <w:t>Lopputulos</w:t>
      </w:r>
      <w:bookmarkEnd w:id="12"/>
    </w:p>
    <w:p w14:paraId="2CA0554E" w14:textId="58F86E2B" w:rsidR="00191F95" w:rsidRDefault="007F671F" w:rsidP="00191F95">
      <w:pPr>
        <w:pStyle w:val="Perusteksti"/>
      </w:pPr>
      <w:r>
        <w:rPr>
          <w:noProof/>
        </w:rPr>
        <w:drawing>
          <wp:inline distT="0" distB="0" distL="0" distR="0" wp14:anchorId="6EBFF03E" wp14:editId="29C571F6">
            <wp:extent cx="3871204" cy="5248276"/>
            <wp:effectExtent l="0" t="0" r="0" b="0"/>
            <wp:docPr id="8" name="Ku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va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204" cy="524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4F9F" w14:textId="1FD8A5C6" w:rsidR="007F671F" w:rsidRDefault="007F671F" w:rsidP="00191F95">
      <w:pPr>
        <w:pStyle w:val="Perusteksti"/>
      </w:pPr>
      <w:r>
        <w:t>Kuva 7. Valmis laatikko.</w:t>
      </w:r>
    </w:p>
    <w:p w14:paraId="555C55F3" w14:textId="25CB0926" w:rsidR="007F671F" w:rsidRDefault="00717545" w:rsidP="00191F95">
      <w:pPr>
        <w:pStyle w:val="Perusteksti"/>
      </w:pPr>
      <w:r>
        <w:t xml:space="preserve">Suoraan sanottuna olimme yllättyneitä lopputulokseen. Kaikkien pelkojemme vastaisesti </w:t>
      </w:r>
      <w:r w:rsidR="007B0F7A">
        <w:t>kaikki toimi</w:t>
      </w:r>
      <w:r w:rsidR="002C256E">
        <w:t xml:space="preserve"> niin kuin pitikin ilma</w:t>
      </w:r>
      <w:r w:rsidR="00F26890">
        <w:t xml:space="preserve">n suurempia ongelmia. </w:t>
      </w:r>
    </w:p>
    <w:p w14:paraId="3E911992" w14:textId="276F284E" w:rsidR="005F7B4E" w:rsidRDefault="009159CE" w:rsidP="00191F95">
      <w:pPr>
        <w:pStyle w:val="Perusteksti"/>
      </w:pPr>
      <w:r>
        <w:t xml:space="preserve">Jostain syystä </w:t>
      </w:r>
      <w:proofErr w:type="spellStart"/>
      <w:r>
        <w:t>keypad</w:t>
      </w:r>
      <w:proofErr w:type="spellEnd"/>
      <w:r>
        <w:t xml:space="preserve"> ei toiminut pi</w:t>
      </w:r>
      <w:r w:rsidR="007B79F9">
        <w:t>d</w:t>
      </w:r>
      <w:r>
        <w:t>emmän tauon jälkeen</w:t>
      </w:r>
      <w:r w:rsidR="007B79F9">
        <w:t xml:space="preserve"> ilman johtojen heilutte</w:t>
      </w:r>
      <w:r w:rsidR="00AF0D6D">
        <w:t>lua</w:t>
      </w:r>
      <w:r w:rsidR="00AE1C00">
        <w:t>. Mutta tämäkin bugi</w:t>
      </w:r>
      <w:r w:rsidR="00AC5BE7">
        <w:t xml:space="preserve"> korjaantui</w:t>
      </w:r>
      <w:r w:rsidR="0028448C">
        <w:t>,</w:t>
      </w:r>
      <w:r w:rsidR="00AC5BE7">
        <w:t xml:space="preserve"> </w:t>
      </w:r>
      <w:r w:rsidR="00A54CA8">
        <w:t xml:space="preserve">kun vaihdoimme </w:t>
      </w:r>
      <w:proofErr w:type="spellStart"/>
      <w:r w:rsidR="009B74E0">
        <w:t>Megan</w:t>
      </w:r>
      <w:proofErr w:type="spellEnd"/>
      <w:r w:rsidR="00F235F9">
        <w:t xml:space="preserve"> uuteen</w:t>
      </w:r>
      <w:r w:rsidR="008D388A">
        <w:t>.</w:t>
      </w:r>
    </w:p>
    <w:p w14:paraId="14151DFD" w14:textId="4FAD8F87" w:rsidR="00F810B9" w:rsidRDefault="00F810B9" w:rsidP="00191F95">
      <w:pPr>
        <w:pStyle w:val="Perusteksti"/>
      </w:pPr>
      <w:r>
        <w:t xml:space="preserve">Kaiken kaikkiaan projekti sai </w:t>
      </w:r>
      <w:r w:rsidR="00B37846">
        <w:t>myönteisen päätöksen,</w:t>
      </w:r>
      <w:r w:rsidR="00AA3EF2">
        <w:t xml:space="preserve"> vaikkakin laatik</w:t>
      </w:r>
      <w:r w:rsidR="0038344C">
        <w:t xml:space="preserve">on eri osat tekivät kaikkensa pilatakseen meidän </w:t>
      </w:r>
      <w:proofErr w:type="gramStart"/>
      <w:r w:rsidR="0038344C">
        <w:t>mielenterveyden</w:t>
      </w:r>
      <w:proofErr w:type="gramEnd"/>
      <w:r w:rsidR="0038344C">
        <w:t xml:space="preserve"> ja projektin</w:t>
      </w:r>
      <w:r w:rsidR="00AE1F66">
        <w:t xml:space="preserve"> lopputuloksen.</w:t>
      </w:r>
    </w:p>
    <w:p w14:paraId="20279520" w14:textId="77777777" w:rsidR="00F235F9" w:rsidRPr="00191F95" w:rsidRDefault="00F235F9" w:rsidP="00191F95">
      <w:pPr>
        <w:pStyle w:val="Perusteksti"/>
      </w:pPr>
    </w:p>
    <w:sectPr w:rsidR="00F235F9" w:rsidRPr="00191F95" w:rsidSect="001B5B86">
      <w:headerReference w:type="first" r:id="rId22"/>
      <w:pgSz w:w="11906" w:h="16838" w:code="9"/>
      <w:pgMar w:top="1134" w:right="851" w:bottom="1418" w:left="2438" w:header="709" w:footer="709" w:gutter="0"/>
      <w:pgNumType w:start="1"/>
      <w:cols w:space="708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C0E0FC" w14:textId="77777777" w:rsidR="004B3F9A" w:rsidRDefault="004B3F9A">
      <w:r>
        <w:separator/>
      </w:r>
    </w:p>
  </w:endnote>
  <w:endnote w:type="continuationSeparator" w:id="0">
    <w:p w14:paraId="28FF514E" w14:textId="77777777" w:rsidR="004B3F9A" w:rsidRDefault="004B3F9A">
      <w:r>
        <w:continuationSeparator/>
      </w:r>
    </w:p>
  </w:endnote>
  <w:endnote w:type="continuationNotice" w:id="1">
    <w:p w14:paraId="31B55973" w14:textId="77777777" w:rsidR="004B3F9A" w:rsidRDefault="004B3F9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E5EE49" w14:textId="77777777" w:rsidR="004B3F9A" w:rsidRDefault="004B3F9A">
      <w:r>
        <w:separator/>
      </w:r>
    </w:p>
  </w:footnote>
  <w:footnote w:type="continuationSeparator" w:id="0">
    <w:p w14:paraId="55CB8B34" w14:textId="77777777" w:rsidR="004B3F9A" w:rsidRDefault="004B3F9A">
      <w:r>
        <w:continuationSeparator/>
      </w:r>
    </w:p>
  </w:footnote>
  <w:footnote w:type="continuationNotice" w:id="1">
    <w:p w14:paraId="5924D1F7" w14:textId="77777777" w:rsidR="004B3F9A" w:rsidRDefault="004B3F9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8199248"/>
      <w:docPartObj>
        <w:docPartGallery w:val="Page Numbers (Top of Page)"/>
        <w:docPartUnique/>
      </w:docPartObj>
    </w:sdtPr>
    <w:sdtEndPr/>
    <w:sdtContent>
      <w:p w14:paraId="0E5F4268" w14:textId="3D46BB1B" w:rsidR="00293F58" w:rsidRDefault="007E1222" w:rsidP="007E1222">
        <w:pPr>
          <w:pStyle w:val="Yltunnist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AF6ED" w14:textId="77777777" w:rsidR="00293F58" w:rsidRDefault="00293F58">
    <w:pPr>
      <w:pStyle w:val="Yltunniste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1E7EF80" wp14:editId="1FFE9882">
          <wp:simplePos x="0" y="0"/>
          <wp:positionH relativeFrom="page">
            <wp:align>right</wp:align>
          </wp:positionH>
          <wp:positionV relativeFrom="paragraph">
            <wp:posOffset>-450215</wp:posOffset>
          </wp:positionV>
          <wp:extent cx="2200275" cy="10744200"/>
          <wp:effectExtent l="0" t="0" r="9525" b="0"/>
          <wp:wrapNone/>
          <wp:docPr id="6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ohja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00275" cy="10744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792C1" w14:textId="35C7368E" w:rsidR="007E1222" w:rsidRPr="007E1222" w:rsidRDefault="007E1222" w:rsidP="007E1222">
    <w:pPr>
      <w:pStyle w:val="Yltunniste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9746CE6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8645EE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EE4812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39361CA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4C05B2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DBC4B3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FEDF8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6A2276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1A8C9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FA8FB1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6C4ACC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 w15:restartNumberingAfterBreak="0">
    <w:nsid w:val="021E7434"/>
    <w:multiLevelType w:val="hybridMultilevel"/>
    <w:tmpl w:val="7F8CA266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7D7050D"/>
    <w:multiLevelType w:val="hybridMultilevel"/>
    <w:tmpl w:val="E17E26D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A4E7479"/>
    <w:multiLevelType w:val="hybridMultilevel"/>
    <w:tmpl w:val="3F8AE0D2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57F5340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178753A3"/>
    <w:multiLevelType w:val="multilevel"/>
    <w:tmpl w:val="8520A10E"/>
    <w:lvl w:ilvl="0">
      <w:start w:val="1"/>
      <w:numFmt w:val="decimal"/>
      <w:pStyle w:val="Otsikko1"/>
      <w:lvlText w:val="%1"/>
      <w:lvlJc w:val="left"/>
      <w:pPr>
        <w:ind w:left="432" w:hanging="432"/>
      </w:pPr>
    </w:lvl>
    <w:lvl w:ilvl="1">
      <w:start w:val="1"/>
      <w:numFmt w:val="decimal"/>
      <w:pStyle w:val="Otsikko2"/>
      <w:lvlText w:val="%1.%2"/>
      <w:lvlJc w:val="left"/>
      <w:pPr>
        <w:ind w:left="576" w:hanging="576"/>
      </w:pPr>
    </w:lvl>
    <w:lvl w:ilvl="2">
      <w:start w:val="1"/>
      <w:numFmt w:val="decimal"/>
      <w:pStyle w:val="Otsikko3"/>
      <w:lvlText w:val="%1.%2.%3"/>
      <w:lvlJc w:val="left"/>
      <w:pPr>
        <w:ind w:left="861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Otsikko5"/>
      <w:lvlText w:val="%1.%2.%3.%4.%5"/>
      <w:lvlJc w:val="left"/>
      <w:pPr>
        <w:ind w:left="1008" w:hanging="1008"/>
      </w:pPr>
    </w:lvl>
    <w:lvl w:ilvl="5">
      <w:start w:val="1"/>
      <w:numFmt w:val="decimal"/>
      <w:pStyle w:val="Otsikko6"/>
      <w:lvlText w:val="%1.%2.%3.%4.%5.%6"/>
      <w:lvlJc w:val="left"/>
      <w:pPr>
        <w:ind w:left="1152" w:hanging="1152"/>
      </w:pPr>
    </w:lvl>
    <w:lvl w:ilvl="6">
      <w:start w:val="1"/>
      <w:numFmt w:val="decimal"/>
      <w:pStyle w:val="Otsikk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tsikk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tsikko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18BB7F81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7" w15:restartNumberingAfterBreak="0">
    <w:nsid w:val="1EF60AFF"/>
    <w:multiLevelType w:val="multilevel"/>
    <w:tmpl w:val="30DCF3A2"/>
    <w:styleLink w:val="TyyliAutomaattinennumerointiVasen063cmRiippuva063cm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E139B0"/>
    <w:multiLevelType w:val="multilevel"/>
    <w:tmpl w:val="E17E26DE"/>
    <w:numStyleLink w:val="Luettelo1"/>
  </w:abstractNum>
  <w:abstractNum w:abstractNumId="19" w15:restartNumberingAfterBreak="0">
    <w:nsid w:val="33F04645"/>
    <w:multiLevelType w:val="hybridMultilevel"/>
    <w:tmpl w:val="0D4C94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F54294C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1" w15:restartNumberingAfterBreak="0">
    <w:nsid w:val="3FAE3571"/>
    <w:multiLevelType w:val="hybridMultilevel"/>
    <w:tmpl w:val="5994128C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76265E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3" w15:restartNumberingAfterBreak="0">
    <w:nsid w:val="51DC1F01"/>
    <w:multiLevelType w:val="hybridMultilevel"/>
    <w:tmpl w:val="39FA99A2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815056"/>
    <w:multiLevelType w:val="hybridMultilevel"/>
    <w:tmpl w:val="7FDA47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59FE2C3D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 w15:restartNumberingAfterBreak="0">
    <w:nsid w:val="6D047BEB"/>
    <w:multiLevelType w:val="hybridMultilevel"/>
    <w:tmpl w:val="4BBE3464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A4611"/>
    <w:multiLevelType w:val="multilevel"/>
    <w:tmpl w:val="E17E26DE"/>
    <w:styleLink w:val="Luettelo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E9283F"/>
    <w:multiLevelType w:val="multilevel"/>
    <w:tmpl w:val="5D74A9A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3E576F0"/>
    <w:multiLevelType w:val="hybridMultilevel"/>
    <w:tmpl w:val="7F8CBA32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4F07C5"/>
    <w:multiLevelType w:val="hybridMultilevel"/>
    <w:tmpl w:val="D8724D3A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796401"/>
    <w:multiLevelType w:val="hybridMultilevel"/>
    <w:tmpl w:val="7BD28C84"/>
    <w:lvl w:ilvl="0" w:tplc="353C99F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8"/>
  </w:num>
  <w:num w:numId="3">
    <w:abstractNumId w:val="28"/>
  </w:num>
  <w:num w:numId="4">
    <w:abstractNumId w:val="12"/>
  </w:num>
  <w:num w:numId="5">
    <w:abstractNumId w:val="27"/>
  </w:num>
  <w:num w:numId="6">
    <w:abstractNumId w:val="18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14"/>
  </w:num>
  <w:num w:numId="18">
    <w:abstractNumId w:val="25"/>
  </w:num>
  <w:num w:numId="19">
    <w:abstractNumId w:val="10"/>
  </w:num>
  <w:num w:numId="20">
    <w:abstractNumId w:val="22"/>
  </w:num>
  <w:num w:numId="21">
    <w:abstractNumId w:val="16"/>
  </w:num>
  <w:num w:numId="22">
    <w:abstractNumId w:val="28"/>
  </w:num>
  <w:num w:numId="23">
    <w:abstractNumId w:val="28"/>
  </w:num>
  <w:num w:numId="24">
    <w:abstractNumId w:val="28"/>
  </w:num>
  <w:num w:numId="25">
    <w:abstractNumId w:val="20"/>
  </w:num>
  <w:num w:numId="26">
    <w:abstractNumId w:val="28"/>
  </w:num>
  <w:num w:numId="27">
    <w:abstractNumId w:val="28"/>
  </w:num>
  <w:num w:numId="28">
    <w:abstractNumId w:val="28"/>
  </w:num>
  <w:num w:numId="29">
    <w:abstractNumId w:val="24"/>
  </w:num>
  <w:num w:numId="30">
    <w:abstractNumId w:val="19"/>
  </w:num>
  <w:num w:numId="31">
    <w:abstractNumId w:val="13"/>
  </w:num>
  <w:num w:numId="32">
    <w:abstractNumId w:val="31"/>
  </w:num>
  <w:num w:numId="33">
    <w:abstractNumId w:val="29"/>
  </w:num>
  <w:num w:numId="34">
    <w:abstractNumId w:val="23"/>
  </w:num>
  <w:num w:numId="35">
    <w:abstractNumId w:val="21"/>
  </w:num>
  <w:num w:numId="36">
    <w:abstractNumId w:val="26"/>
  </w:num>
  <w:num w:numId="37">
    <w:abstractNumId w:val="30"/>
  </w:num>
  <w:num w:numId="38">
    <w:abstractNumId w:val="17"/>
  </w:num>
  <w:num w:numId="39">
    <w:abstractNumId w:val="15"/>
  </w:num>
  <w:num w:numId="4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attachedTemplate r:id="rId1"/>
  <w:stylePaneFormatFilter w:val="B421" w:allStyles="1" w:customStyles="0" w:latentStyles="0" w:stylesInUse="0" w:headingStyles="1" w:numberingStyles="0" w:tableStyles="0" w:directFormattingOnRuns="0" w:directFormattingOnParagraphs="0" w:directFormattingOnNumbering="1" w:directFormattingOnTables="0" w:clearFormatting="1" w:top3HeadingStyles="1" w:visibleStyles="0" w:alternateStyleNames="1"/>
  <w:documentProtection w:edit="forms" w:enforcement="0"/>
  <w:defaultTabStop w:val="720"/>
  <w:autoHyphenation/>
  <w:hyphenationZone w:val="357"/>
  <w:noPunctuationKerning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60F5"/>
    <w:rsid w:val="000006E2"/>
    <w:rsid w:val="0000085C"/>
    <w:rsid w:val="00002996"/>
    <w:rsid w:val="00005448"/>
    <w:rsid w:val="00006FA9"/>
    <w:rsid w:val="00012614"/>
    <w:rsid w:val="00012657"/>
    <w:rsid w:val="00015DD9"/>
    <w:rsid w:val="00020862"/>
    <w:rsid w:val="00022506"/>
    <w:rsid w:val="0002425A"/>
    <w:rsid w:val="0002523F"/>
    <w:rsid w:val="000261EE"/>
    <w:rsid w:val="00026372"/>
    <w:rsid w:val="00026D4B"/>
    <w:rsid w:val="00027319"/>
    <w:rsid w:val="000307ED"/>
    <w:rsid w:val="00030E8E"/>
    <w:rsid w:val="00032D60"/>
    <w:rsid w:val="00035534"/>
    <w:rsid w:val="0003569E"/>
    <w:rsid w:val="0003628F"/>
    <w:rsid w:val="000379D1"/>
    <w:rsid w:val="00040327"/>
    <w:rsid w:val="00040CEA"/>
    <w:rsid w:val="0004279C"/>
    <w:rsid w:val="00052EEE"/>
    <w:rsid w:val="0005333A"/>
    <w:rsid w:val="00054556"/>
    <w:rsid w:val="000557F6"/>
    <w:rsid w:val="00057455"/>
    <w:rsid w:val="00062A55"/>
    <w:rsid w:val="0006409E"/>
    <w:rsid w:val="000649FB"/>
    <w:rsid w:val="000653B4"/>
    <w:rsid w:val="00067A76"/>
    <w:rsid w:val="00067E2B"/>
    <w:rsid w:val="0007173C"/>
    <w:rsid w:val="00075102"/>
    <w:rsid w:val="000756DB"/>
    <w:rsid w:val="0008190F"/>
    <w:rsid w:val="00081EE0"/>
    <w:rsid w:val="00085A79"/>
    <w:rsid w:val="00086A29"/>
    <w:rsid w:val="00087306"/>
    <w:rsid w:val="00087637"/>
    <w:rsid w:val="00087EB6"/>
    <w:rsid w:val="00091E4C"/>
    <w:rsid w:val="00093786"/>
    <w:rsid w:val="00093FE5"/>
    <w:rsid w:val="000951D0"/>
    <w:rsid w:val="00095369"/>
    <w:rsid w:val="00095B1B"/>
    <w:rsid w:val="00095DE9"/>
    <w:rsid w:val="00096AB8"/>
    <w:rsid w:val="00097FB7"/>
    <w:rsid w:val="000A1A39"/>
    <w:rsid w:val="000A1F3D"/>
    <w:rsid w:val="000A281A"/>
    <w:rsid w:val="000A41C6"/>
    <w:rsid w:val="000A55FB"/>
    <w:rsid w:val="000A5835"/>
    <w:rsid w:val="000A6BA5"/>
    <w:rsid w:val="000A6FEA"/>
    <w:rsid w:val="000A7E08"/>
    <w:rsid w:val="000B16BA"/>
    <w:rsid w:val="000B391C"/>
    <w:rsid w:val="000B447E"/>
    <w:rsid w:val="000B4DEF"/>
    <w:rsid w:val="000B5532"/>
    <w:rsid w:val="000B5788"/>
    <w:rsid w:val="000B62E3"/>
    <w:rsid w:val="000B6B84"/>
    <w:rsid w:val="000C0230"/>
    <w:rsid w:val="000C2C44"/>
    <w:rsid w:val="000C3A6D"/>
    <w:rsid w:val="000C4496"/>
    <w:rsid w:val="000C65FF"/>
    <w:rsid w:val="000C7A42"/>
    <w:rsid w:val="000C7F49"/>
    <w:rsid w:val="000D1133"/>
    <w:rsid w:val="000D2E82"/>
    <w:rsid w:val="000D31F4"/>
    <w:rsid w:val="000D58C6"/>
    <w:rsid w:val="000D5E85"/>
    <w:rsid w:val="000D66AA"/>
    <w:rsid w:val="000D6B3C"/>
    <w:rsid w:val="000E2D0A"/>
    <w:rsid w:val="000E7173"/>
    <w:rsid w:val="000F0BE5"/>
    <w:rsid w:val="000F170E"/>
    <w:rsid w:val="000F23A4"/>
    <w:rsid w:val="000F31E0"/>
    <w:rsid w:val="000F32C2"/>
    <w:rsid w:val="000F43B0"/>
    <w:rsid w:val="000F4470"/>
    <w:rsid w:val="000F4B9A"/>
    <w:rsid w:val="000F6CB2"/>
    <w:rsid w:val="000F73F6"/>
    <w:rsid w:val="000F793A"/>
    <w:rsid w:val="00100D40"/>
    <w:rsid w:val="00101E7E"/>
    <w:rsid w:val="00102454"/>
    <w:rsid w:val="00105BA6"/>
    <w:rsid w:val="001064AD"/>
    <w:rsid w:val="001067C9"/>
    <w:rsid w:val="0010749A"/>
    <w:rsid w:val="001117EF"/>
    <w:rsid w:val="0011340E"/>
    <w:rsid w:val="00115947"/>
    <w:rsid w:val="00115E79"/>
    <w:rsid w:val="00117EE1"/>
    <w:rsid w:val="001208EB"/>
    <w:rsid w:val="001214FF"/>
    <w:rsid w:val="00122520"/>
    <w:rsid w:val="001235DD"/>
    <w:rsid w:val="0012370C"/>
    <w:rsid w:val="00123E1C"/>
    <w:rsid w:val="00125F6F"/>
    <w:rsid w:val="001327B7"/>
    <w:rsid w:val="001327DA"/>
    <w:rsid w:val="00132F74"/>
    <w:rsid w:val="00132FEC"/>
    <w:rsid w:val="00134C73"/>
    <w:rsid w:val="001369D9"/>
    <w:rsid w:val="00136C7E"/>
    <w:rsid w:val="00137387"/>
    <w:rsid w:val="001375D0"/>
    <w:rsid w:val="0013797D"/>
    <w:rsid w:val="00142ABB"/>
    <w:rsid w:val="001439E4"/>
    <w:rsid w:val="00143EFF"/>
    <w:rsid w:val="00147341"/>
    <w:rsid w:val="001473E2"/>
    <w:rsid w:val="00150334"/>
    <w:rsid w:val="001508C9"/>
    <w:rsid w:val="00150C9A"/>
    <w:rsid w:val="00150F7F"/>
    <w:rsid w:val="0015151F"/>
    <w:rsid w:val="00152670"/>
    <w:rsid w:val="001538A6"/>
    <w:rsid w:val="00154342"/>
    <w:rsid w:val="00155275"/>
    <w:rsid w:val="001564B8"/>
    <w:rsid w:val="0015686D"/>
    <w:rsid w:val="001625D7"/>
    <w:rsid w:val="00162720"/>
    <w:rsid w:val="00162F76"/>
    <w:rsid w:val="00165F80"/>
    <w:rsid w:val="00166E32"/>
    <w:rsid w:val="00167CCB"/>
    <w:rsid w:val="00167E65"/>
    <w:rsid w:val="00170EF9"/>
    <w:rsid w:val="0017136F"/>
    <w:rsid w:val="00171D3A"/>
    <w:rsid w:val="001732BE"/>
    <w:rsid w:val="00173A6A"/>
    <w:rsid w:val="00173BC8"/>
    <w:rsid w:val="00174DB4"/>
    <w:rsid w:val="0017563E"/>
    <w:rsid w:val="00175750"/>
    <w:rsid w:val="00176290"/>
    <w:rsid w:val="00176777"/>
    <w:rsid w:val="001778C5"/>
    <w:rsid w:val="00177D5C"/>
    <w:rsid w:val="00182653"/>
    <w:rsid w:val="00182B54"/>
    <w:rsid w:val="00183AEC"/>
    <w:rsid w:val="00185533"/>
    <w:rsid w:val="00186AAC"/>
    <w:rsid w:val="00187ABE"/>
    <w:rsid w:val="00190140"/>
    <w:rsid w:val="00191E68"/>
    <w:rsid w:val="00191F95"/>
    <w:rsid w:val="00193419"/>
    <w:rsid w:val="0019540D"/>
    <w:rsid w:val="001964E5"/>
    <w:rsid w:val="00196C90"/>
    <w:rsid w:val="00197264"/>
    <w:rsid w:val="001A1D59"/>
    <w:rsid w:val="001A559D"/>
    <w:rsid w:val="001A58CA"/>
    <w:rsid w:val="001A6072"/>
    <w:rsid w:val="001A6DF0"/>
    <w:rsid w:val="001A7904"/>
    <w:rsid w:val="001A7FE5"/>
    <w:rsid w:val="001B0A26"/>
    <w:rsid w:val="001B1091"/>
    <w:rsid w:val="001B1667"/>
    <w:rsid w:val="001B194A"/>
    <w:rsid w:val="001B1F3A"/>
    <w:rsid w:val="001B488C"/>
    <w:rsid w:val="001B5B86"/>
    <w:rsid w:val="001B7B07"/>
    <w:rsid w:val="001C09AE"/>
    <w:rsid w:val="001C0C0F"/>
    <w:rsid w:val="001D0C8F"/>
    <w:rsid w:val="001D24CF"/>
    <w:rsid w:val="001E15B4"/>
    <w:rsid w:val="001E1B06"/>
    <w:rsid w:val="001E53F2"/>
    <w:rsid w:val="001E6600"/>
    <w:rsid w:val="001E7B17"/>
    <w:rsid w:val="001F0036"/>
    <w:rsid w:val="001F1ACC"/>
    <w:rsid w:val="001F2C01"/>
    <w:rsid w:val="001F5CC3"/>
    <w:rsid w:val="001F5E90"/>
    <w:rsid w:val="001F7083"/>
    <w:rsid w:val="001F74F5"/>
    <w:rsid w:val="00200E08"/>
    <w:rsid w:val="00201218"/>
    <w:rsid w:val="0020566A"/>
    <w:rsid w:val="002067EF"/>
    <w:rsid w:val="0020733C"/>
    <w:rsid w:val="00211365"/>
    <w:rsid w:val="00213951"/>
    <w:rsid w:val="0021421C"/>
    <w:rsid w:val="00214EFF"/>
    <w:rsid w:val="00216B33"/>
    <w:rsid w:val="00221518"/>
    <w:rsid w:val="0022179A"/>
    <w:rsid w:val="002239CA"/>
    <w:rsid w:val="00227CE6"/>
    <w:rsid w:val="00230E6C"/>
    <w:rsid w:val="002324C6"/>
    <w:rsid w:val="00234C9F"/>
    <w:rsid w:val="00235C41"/>
    <w:rsid w:val="00237D9F"/>
    <w:rsid w:val="0024121E"/>
    <w:rsid w:val="002417B8"/>
    <w:rsid w:val="00241B16"/>
    <w:rsid w:val="002427B8"/>
    <w:rsid w:val="002434C5"/>
    <w:rsid w:val="002440FB"/>
    <w:rsid w:val="002441BD"/>
    <w:rsid w:val="00247DE7"/>
    <w:rsid w:val="00247F5D"/>
    <w:rsid w:val="002516AB"/>
    <w:rsid w:val="00251EAB"/>
    <w:rsid w:val="00253E46"/>
    <w:rsid w:val="0025438D"/>
    <w:rsid w:val="00255A7C"/>
    <w:rsid w:val="002563DE"/>
    <w:rsid w:val="00257319"/>
    <w:rsid w:val="002577D9"/>
    <w:rsid w:val="0026085D"/>
    <w:rsid w:val="00260B29"/>
    <w:rsid w:val="00260E68"/>
    <w:rsid w:val="00261075"/>
    <w:rsid w:val="00261117"/>
    <w:rsid w:val="00261D19"/>
    <w:rsid w:val="00261FA4"/>
    <w:rsid w:val="00262957"/>
    <w:rsid w:val="002630CE"/>
    <w:rsid w:val="00264B8A"/>
    <w:rsid w:val="00264E6F"/>
    <w:rsid w:val="00270AD8"/>
    <w:rsid w:val="00272326"/>
    <w:rsid w:val="0027415E"/>
    <w:rsid w:val="002768FA"/>
    <w:rsid w:val="00280AE7"/>
    <w:rsid w:val="00282AF5"/>
    <w:rsid w:val="00282D50"/>
    <w:rsid w:val="0028448C"/>
    <w:rsid w:val="002845A0"/>
    <w:rsid w:val="002852DB"/>
    <w:rsid w:val="00286675"/>
    <w:rsid w:val="0029362B"/>
    <w:rsid w:val="00293F58"/>
    <w:rsid w:val="0029664B"/>
    <w:rsid w:val="002A0D75"/>
    <w:rsid w:val="002A0F31"/>
    <w:rsid w:val="002A2E5B"/>
    <w:rsid w:val="002A503A"/>
    <w:rsid w:val="002A5121"/>
    <w:rsid w:val="002A5181"/>
    <w:rsid w:val="002A51B8"/>
    <w:rsid w:val="002A71F6"/>
    <w:rsid w:val="002A72F5"/>
    <w:rsid w:val="002B08F7"/>
    <w:rsid w:val="002B0C44"/>
    <w:rsid w:val="002B3B62"/>
    <w:rsid w:val="002B52A8"/>
    <w:rsid w:val="002B5E4A"/>
    <w:rsid w:val="002B60AD"/>
    <w:rsid w:val="002B7A06"/>
    <w:rsid w:val="002C256E"/>
    <w:rsid w:val="002C2D57"/>
    <w:rsid w:val="002C35B7"/>
    <w:rsid w:val="002C4942"/>
    <w:rsid w:val="002C644B"/>
    <w:rsid w:val="002C6CA0"/>
    <w:rsid w:val="002C7E5B"/>
    <w:rsid w:val="002D11A0"/>
    <w:rsid w:val="002D1868"/>
    <w:rsid w:val="002D1AB8"/>
    <w:rsid w:val="002D2079"/>
    <w:rsid w:val="002D2499"/>
    <w:rsid w:val="002D2EC7"/>
    <w:rsid w:val="002D3F4D"/>
    <w:rsid w:val="002D42FA"/>
    <w:rsid w:val="002D494C"/>
    <w:rsid w:val="002D5544"/>
    <w:rsid w:val="002D5628"/>
    <w:rsid w:val="002D71E3"/>
    <w:rsid w:val="002E06F7"/>
    <w:rsid w:val="002E15C2"/>
    <w:rsid w:val="002E39E4"/>
    <w:rsid w:val="002E6AEA"/>
    <w:rsid w:val="002E737C"/>
    <w:rsid w:val="002F00E2"/>
    <w:rsid w:val="002F0EDC"/>
    <w:rsid w:val="002F1F34"/>
    <w:rsid w:val="002F2C50"/>
    <w:rsid w:val="002F2EA5"/>
    <w:rsid w:val="002F39D5"/>
    <w:rsid w:val="002F3E5B"/>
    <w:rsid w:val="002F3EE8"/>
    <w:rsid w:val="002F407F"/>
    <w:rsid w:val="002F5881"/>
    <w:rsid w:val="002F7A35"/>
    <w:rsid w:val="002F7AFB"/>
    <w:rsid w:val="00301BDD"/>
    <w:rsid w:val="00305191"/>
    <w:rsid w:val="003052AA"/>
    <w:rsid w:val="00305DC3"/>
    <w:rsid w:val="00305F2A"/>
    <w:rsid w:val="00306494"/>
    <w:rsid w:val="00306A73"/>
    <w:rsid w:val="003076BC"/>
    <w:rsid w:val="00307F32"/>
    <w:rsid w:val="00310845"/>
    <w:rsid w:val="003124AC"/>
    <w:rsid w:val="00312540"/>
    <w:rsid w:val="003126E2"/>
    <w:rsid w:val="00312D91"/>
    <w:rsid w:val="0031364B"/>
    <w:rsid w:val="00313AB9"/>
    <w:rsid w:val="00315390"/>
    <w:rsid w:val="00315CFC"/>
    <w:rsid w:val="00316BE6"/>
    <w:rsid w:val="003177ED"/>
    <w:rsid w:val="00317BDA"/>
    <w:rsid w:val="00317F44"/>
    <w:rsid w:val="0032045C"/>
    <w:rsid w:val="00320A98"/>
    <w:rsid w:val="00321675"/>
    <w:rsid w:val="0032555E"/>
    <w:rsid w:val="003258E3"/>
    <w:rsid w:val="0033137F"/>
    <w:rsid w:val="00331480"/>
    <w:rsid w:val="00334565"/>
    <w:rsid w:val="003352D9"/>
    <w:rsid w:val="003354E3"/>
    <w:rsid w:val="003372A8"/>
    <w:rsid w:val="00337351"/>
    <w:rsid w:val="003420C9"/>
    <w:rsid w:val="003442CA"/>
    <w:rsid w:val="00344D33"/>
    <w:rsid w:val="00345323"/>
    <w:rsid w:val="003456EF"/>
    <w:rsid w:val="0034574B"/>
    <w:rsid w:val="00345980"/>
    <w:rsid w:val="003461B3"/>
    <w:rsid w:val="00347A7E"/>
    <w:rsid w:val="00347BCC"/>
    <w:rsid w:val="00350417"/>
    <w:rsid w:val="00351B84"/>
    <w:rsid w:val="003533CC"/>
    <w:rsid w:val="00353AB5"/>
    <w:rsid w:val="003553B2"/>
    <w:rsid w:val="00355A66"/>
    <w:rsid w:val="003578A9"/>
    <w:rsid w:val="00357A07"/>
    <w:rsid w:val="00360606"/>
    <w:rsid w:val="00361377"/>
    <w:rsid w:val="0036250D"/>
    <w:rsid w:val="003627DB"/>
    <w:rsid w:val="00363C46"/>
    <w:rsid w:val="00364933"/>
    <w:rsid w:val="00367326"/>
    <w:rsid w:val="00370AC0"/>
    <w:rsid w:val="003725EE"/>
    <w:rsid w:val="003755E0"/>
    <w:rsid w:val="0037770C"/>
    <w:rsid w:val="00382782"/>
    <w:rsid w:val="003827E4"/>
    <w:rsid w:val="003833F7"/>
    <w:rsid w:val="0038344C"/>
    <w:rsid w:val="003834D8"/>
    <w:rsid w:val="00383769"/>
    <w:rsid w:val="00383971"/>
    <w:rsid w:val="003856D0"/>
    <w:rsid w:val="00385D24"/>
    <w:rsid w:val="003877BF"/>
    <w:rsid w:val="003907AB"/>
    <w:rsid w:val="0039102F"/>
    <w:rsid w:val="003915BA"/>
    <w:rsid w:val="00392FE7"/>
    <w:rsid w:val="00393044"/>
    <w:rsid w:val="00393739"/>
    <w:rsid w:val="00393B93"/>
    <w:rsid w:val="00394629"/>
    <w:rsid w:val="00394DAB"/>
    <w:rsid w:val="00397144"/>
    <w:rsid w:val="00397D2F"/>
    <w:rsid w:val="003A0C3E"/>
    <w:rsid w:val="003A33F8"/>
    <w:rsid w:val="003A3B17"/>
    <w:rsid w:val="003A4038"/>
    <w:rsid w:val="003A4605"/>
    <w:rsid w:val="003A4FFE"/>
    <w:rsid w:val="003A6312"/>
    <w:rsid w:val="003A6487"/>
    <w:rsid w:val="003A6578"/>
    <w:rsid w:val="003A683A"/>
    <w:rsid w:val="003A6A13"/>
    <w:rsid w:val="003B19B7"/>
    <w:rsid w:val="003B317A"/>
    <w:rsid w:val="003B3C86"/>
    <w:rsid w:val="003B52B0"/>
    <w:rsid w:val="003B6D4D"/>
    <w:rsid w:val="003B764F"/>
    <w:rsid w:val="003C011A"/>
    <w:rsid w:val="003C2495"/>
    <w:rsid w:val="003C2E1B"/>
    <w:rsid w:val="003C4D8E"/>
    <w:rsid w:val="003C51AF"/>
    <w:rsid w:val="003C54B2"/>
    <w:rsid w:val="003C76A4"/>
    <w:rsid w:val="003D061E"/>
    <w:rsid w:val="003D09A7"/>
    <w:rsid w:val="003D2076"/>
    <w:rsid w:val="003D39A5"/>
    <w:rsid w:val="003D4C57"/>
    <w:rsid w:val="003D5E22"/>
    <w:rsid w:val="003D639F"/>
    <w:rsid w:val="003D63E7"/>
    <w:rsid w:val="003D7542"/>
    <w:rsid w:val="003E0D43"/>
    <w:rsid w:val="003E0E26"/>
    <w:rsid w:val="003E1FD5"/>
    <w:rsid w:val="003E22E9"/>
    <w:rsid w:val="003E2762"/>
    <w:rsid w:val="003E2957"/>
    <w:rsid w:val="003E39BE"/>
    <w:rsid w:val="003E3DC1"/>
    <w:rsid w:val="003E7C1D"/>
    <w:rsid w:val="003F114E"/>
    <w:rsid w:val="003F1AE7"/>
    <w:rsid w:val="003F397A"/>
    <w:rsid w:val="003F5CBF"/>
    <w:rsid w:val="003F62CA"/>
    <w:rsid w:val="003F651C"/>
    <w:rsid w:val="003F6F50"/>
    <w:rsid w:val="003F6FC7"/>
    <w:rsid w:val="004003BC"/>
    <w:rsid w:val="00400B6C"/>
    <w:rsid w:val="00405670"/>
    <w:rsid w:val="004078B6"/>
    <w:rsid w:val="004154E9"/>
    <w:rsid w:val="00420195"/>
    <w:rsid w:val="004213DD"/>
    <w:rsid w:val="004273E1"/>
    <w:rsid w:val="004305F4"/>
    <w:rsid w:val="00432989"/>
    <w:rsid w:val="0043334A"/>
    <w:rsid w:val="00434B1C"/>
    <w:rsid w:val="00436A14"/>
    <w:rsid w:val="0043789E"/>
    <w:rsid w:val="00440352"/>
    <w:rsid w:val="004434F2"/>
    <w:rsid w:val="00444104"/>
    <w:rsid w:val="0044414D"/>
    <w:rsid w:val="00444DEA"/>
    <w:rsid w:val="00445057"/>
    <w:rsid w:val="00445FF8"/>
    <w:rsid w:val="004473F1"/>
    <w:rsid w:val="00452074"/>
    <w:rsid w:val="0045215F"/>
    <w:rsid w:val="00452D47"/>
    <w:rsid w:val="00454FA3"/>
    <w:rsid w:val="00456391"/>
    <w:rsid w:val="004606E2"/>
    <w:rsid w:val="00460A7E"/>
    <w:rsid w:val="0046181F"/>
    <w:rsid w:val="0047092A"/>
    <w:rsid w:val="00472AA9"/>
    <w:rsid w:val="00474449"/>
    <w:rsid w:val="00474C7C"/>
    <w:rsid w:val="00475D9F"/>
    <w:rsid w:val="00475E0F"/>
    <w:rsid w:val="00476828"/>
    <w:rsid w:val="00480EFB"/>
    <w:rsid w:val="00481000"/>
    <w:rsid w:val="0048173F"/>
    <w:rsid w:val="00482647"/>
    <w:rsid w:val="00482CD0"/>
    <w:rsid w:val="00483553"/>
    <w:rsid w:val="00483772"/>
    <w:rsid w:val="00485299"/>
    <w:rsid w:val="00485519"/>
    <w:rsid w:val="004862A9"/>
    <w:rsid w:val="0048631F"/>
    <w:rsid w:val="004865A9"/>
    <w:rsid w:val="00490459"/>
    <w:rsid w:val="00491D9B"/>
    <w:rsid w:val="00496D93"/>
    <w:rsid w:val="00496E7D"/>
    <w:rsid w:val="004979FB"/>
    <w:rsid w:val="00497C07"/>
    <w:rsid w:val="004A0268"/>
    <w:rsid w:val="004A1C58"/>
    <w:rsid w:val="004A2582"/>
    <w:rsid w:val="004A2C48"/>
    <w:rsid w:val="004A2EAB"/>
    <w:rsid w:val="004A4194"/>
    <w:rsid w:val="004B05D8"/>
    <w:rsid w:val="004B0761"/>
    <w:rsid w:val="004B3F9A"/>
    <w:rsid w:val="004B5861"/>
    <w:rsid w:val="004B69C4"/>
    <w:rsid w:val="004C0921"/>
    <w:rsid w:val="004C0E2F"/>
    <w:rsid w:val="004C3219"/>
    <w:rsid w:val="004C4CC5"/>
    <w:rsid w:val="004C4E98"/>
    <w:rsid w:val="004C65F3"/>
    <w:rsid w:val="004C7C66"/>
    <w:rsid w:val="004D1080"/>
    <w:rsid w:val="004D1C12"/>
    <w:rsid w:val="004D4262"/>
    <w:rsid w:val="004D565C"/>
    <w:rsid w:val="004D5884"/>
    <w:rsid w:val="004D6612"/>
    <w:rsid w:val="004E1DA7"/>
    <w:rsid w:val="004E267A"/>
    <w:rsid w:val="004E41F5"/>
    <w:rsid w:val="004E625A"/>
    <w:rsid w:val="004E7B8B"/>
    <w:rsid w:val="004F2F26"/>
    <w:rsid w:val="004F3641"/>
    <w:rsid w:val="004F3FFA"/>
    <w:rsid w:val="004F4F2B"/>
    <w:rsid w:val="004F5810"/>
    <w:rsid w:val="004F6A91"/>
    <w:rsid w:val="004F7552"/>
    <w:rsid w:val="0050052A"/>
    <w:rsid w:val="0050069B"/>
    <w:rsid w:val="00504701"/>
    <w:rsid w:val="00504F2B"/>
    <w:rsid w:val="00506D1D"/>
    <w:rsid w:val="005078AC"/>
    <w:rsid w:val="00511679"/>
    <w:rsid w:val="00515364"/>
    <w:rsid w:val="00516B80"/>
    <w:rsid w:val="00520350"/>
    <w:rsid w:val="005209E2"/>
    <w:rsid w:val="0052619B"/>
    <w:rsid w:val="005266F6"/>
    <w:rsid w:val="005267D8"/>
    <w:rsid w:val="0053109A"/>
    <w:rsid w:val="00532053"/>
    <w:rsid w:val="0053307E"/>
    <w:rsid w:val="00533277"/>
    <w:rsid w:val="00534382"/>
    <w:rsid w:val="0053495F"/>
    <w:rsid w:val="00535C34"/>
    <w:rsid w:val="00537BC5"/>
    <w:rsid w:val="00541023"/>
    <w:rsid w:val="00541971"/>
    <w:rsid w:val="005459BF"/>
    <w:rsid w:val="00546F52"/>
    <w:rsid w:val="00550887"/>
    <w:rsid w:val="00550A23"/>
    <w:rsid w:val="005514B4"/>
    <w:rsid w:val="005544C1"/>
    <w:rsid w:val="00554AD5"/>
    <w:rsid w:val="005555A0"/>
    <w:rsid w:val="0055620A"/>
    <w:rsid w:val="005562BC"/>
    <w:rsid w:val="00560D58"/>
    <w:rsid w:val="00561444"/>
    <w:rsid w:val="0056189E"/>
    <w:rsid w:val="00563CA1"/>
    <w:rsid w:val="005649EC"/>
    <w:rsid w:val="00566158"/>
    <w:rsid w:val="0056773B"/>
    <w:rsid w:val="00570ECE"/>
    <w:rsid w:val="0057681C"/>
    <w:rsid w:val="00577399"/>
    <w:rsid w:val="00580928"/>
    <w:rsid w:val="00580CFE"/>
    <w:rsid w:val="0058273E"/>
    <w:rsid w:val="005829CA"/>
    <w:rsid w:val="005835EF"/>
    <w:rsid w:val="00584A26"/>
    <w:rsid w:val="00586933"/>
    <w:rsid w:val="0058778E"/>
    <w:rsid w:val="005910FF"/>
    <w:rsid w:val="00593E7D"/>
    <w:rsid w:val="005943D9"/>
    <w:rsid w:val="0059544E"/>
    <w:rsid w:val="00595467"/>
    <w:rsid w:val="00596AF9"/>
    <w:rsid w:val="0059715A"/>
    <w:rsid w:val="005971F2"/>
    <w:rsid w:val="00597417"/>
    <w:rsid w:val="0059773F"/>
    <w:rsid w:val="005A19CD"/>
    <w:rsid w:val="005A21EA"/>
    <w:rsid w:val="005A3E6C"/>
    <w:rsid w:val="005A6B66"/>
    <w:rsid w:val="005A763C"/>
    <w:rsid w:val="005A7C12"/>
    <w:rsid w:val="005B206A"/>
    <w:rsid w:val="005B356F"/>
    <w:rsid w:val="005B6258"/>
    <w:rsid w:val="005B6BFB"/>
    <w:rsid w:val="005B6E1D"/>
    <w:rsid w:val="005B75E5"/>
    <w:rsid w:val="005C11C6"/>
    <w:rsid w:val="005C13C4"/>
    <w:rsid w:val="005C1721"/>
    <w:rsid w:val="005C1F99"/>
    <w:rsid w:val="005C3DA3"/>
    <w:rsid w:val="005C3E35"/>
    <w:rsid w:val="005C406B"/>
    <w:rsid w:val="005C4F23"/>
    <w:rsid w:val="005C5583"/>
    <w:rsid w:val="005C5987"/>
    <w:rsid w:val="005C60F5"/>
    <w:rsid w:val="005C7C56"/>
    <w:rsid w:val="005C7D70"/>
    <w:rsid w:val="005D0328"/>
    <w:rsid w:val="005D07B6"/>
    <w:rsid w:val="005D0AA8"/>
    <w:rsid w:val="005D1083"/>
    <w:rsid w:val="005D26C1"/>
    <w:rsid w:val="005D4193"/>
    <w:rsid w:val="005D57F3"/>
    <w:rsid w:val="005D5C9E"/>
    <w:rsid w:val="005D6A22"/>
    <w:rsid w:val="005E1493"/>
    <w:rsid w:val="005E44BB"/>
    <w:rsid w:val="005E4774"/>
    <w:rsid w:val="005E72C3"/>
    <w:rsid w:val="005F1B5A"/>
    <w:rsid w:val="005F3251"/>
    <w:rsid w:val="005F4368"/>
    <w:rsid w:val="005F43ED"/>
    <w:rsid w:val="005F4B27"/>
    <w:rsid w:val="005F7B4E"/>
    <w:rsid w:val="005F7C02"/>
    <w:rsid w:val="0060084B"/>
    <w:rsid w:val="0060228F"/>
    <w:rsid w:val="00606DF2"/>
    <w:rsid w:val="006102F7"/>
    <w:rsid w:val="006103BE"/>
    <w:rsid w:val="006104BB"/>
    <w:rsid w:val="00611DE6"/>
    <w:rsid w:val="00613828"/>
    <w:rsid w:val="006144B1"/>
    <w:rsid w:val="00616AB0"/>
    <w:rsid w:val="00616CA1"/>
    <w:rsid w:val="00617F92"/>
    <w:rsid w:val="00620593"/>
    <w:rsid w:val="00620B3A"/>
    <w:rsid w:val="00620C0D"/>
    <w:rsid w:val="00620CB1"/>
    <w:rsid w:val="00620FB2"/>
    <w:rsid w:val="006210CF"/>
    <w:rsid w:val="00623A6F"/>
    <w:rsid w:val="00625223"/>
    <w:rsid w:val="0062572F"/>
    <w:rsid w:val="00625925"/>
    <w:rsid w:val="0062671A"/>
    <w:rsid w:val="00631120"/>
    <w:rsid w:val="006355DD"/>
    <w:rsid w:val="00636688"/>
    <w:rsid w:val="0064233F"/>
    <w:rsid w:val="006442BA"/>
    <w:rsid w:val="006525C7"/>
    <w:rsid w:val="006526F5"/>
    <w:rsid w:val="0065379A"/>
    <w:rsid w:val="006540AB"/>
    <w:rsid w:val="006551B7"/>
    <w:rsid w:val="00655FF3"/>
    <w:rsid w:val="00656056"/>
    <w:rsid w:val="006562F4"/>
    <w:rsid w:val="00656D4D"/>
    <w:rsid w:val="006574BE"/>
    <w:rsid w:val="006614E2"/>
    <w:rsid w:val="00663FD3"/>
    <w:rsid w:val="00667855"/>
    <w:rsid w:val="00671D04"/>
    <w:rsid w:val="00672D96"/>
    <w:rsid w:val="0067375E"/>
    <w:rsid w:val="00673C21"/>
    <w:rsid w:val="00676697"/>
    <w:rsid w:val="00676DA2"/>
    <w:rsid w:val="00677C11"/>
    <w:rsid w:val="0068109C"/>
    <w:rsid w:val="00683879"/>
    <w:rsid w:val="00683A18"/>
    <w:rsid w:val="00683F88"/>
    <w:rsid w:val="00685222"/>
    <w:rsid w:val="00686670"/>
    <w:rsid w:val="00686767"/>
    <w:rsid w:val="0069107E"/>
    <w:rsid w:val="00691360"/>
    <w:rsid w:val="006915EC"/>
    <w:rsid w:val="00692030"/>
    <w:rsid w:val="0069519F"/>
    <w:rsid w:val="00696046"/>
    <w:rsid w:val="00696F62"/>
    <w:rsid w:val="006A1090"/>
    <w:rsid w:val="006A1790"/>
    <w:rsid w:val="006A52C1"/>
    <w:rsid w:val="006A6170"/>
    <w:rsid w:val="006A68D0"/>
    <w:rsid w:val="006A7279"/>
    <w:rsid w:val="006B1553"/>
    <w:rsid w:val="006B1CB5"/>
    <w:rsid w:val="006B3FAA"/>
    <w:rsid w:val="006B42E0"/>
    <w:rsid w:val="006B5E34"/>
    <w:rsid w:val="006B6173"/>
    <w:rsid w:val="006B7BD8"/>
    <w:rsid w:val="006C1C18"/>
    <w:rsid w:val="006C44E0"/>
    <w:rsid w:val="006C4C10"/>
    <w:rsid w:val="006C4E0F"/>
    <w:rsid w:val="006C5FA8"/>
    <w:rsid w:val="006C6384"/>
    <w:rsid w:val="006C6DE5"/>
    <w:rsid w:val="006C733F"/>
    <w:rsid w:val="006C7AA4"/>
    <w:rsid w:val="006D0A91"/>
    <w:rsid w:val="006D0DEC"/>
    <w:rsid w:val="006D214E"/>
    <w:rsid w:val="006E20FF"/>
    <w:rsid w:val="006E2B0C"/>
    <w:rsid w:val="006E43ED"/>
    <w:rsid w:val="006E4E89"/>
    <w:rsid w:val="006E6338"/>
    <w:rsid w:val="006E6DF5"/>
    <w:rsid w:val="006F12F4"/>
    <w:rsid w:val="006F2561"/>
    <w:rsid w:val="006F273A"/>
    <w:rsid w:val="006F5890"/>
    <w:rsid w:val="006F5F7B"/>
    <w:rsid w:val="006F6449"/>
    <w:rsid w:val="006F6842"/>
    <w:rsid w:val="007019CC"/>
    <w:rsid w:val="00701D72"/>
    <w:rsid w:val="00703D91"/>
    <w:rsid w:val="007046DD"/>
    <w:rsid w:val="007053D4"/>
    <w:rsid w:val="00705CF4"/>
    <w:rsid w:val="00706112"/>
    <w:rsid w:val="00711965"/>
    <w:rsid w:val="00712149"/>
    <w:rsid w:val="0071216D"/>
    <w:rsid w:val="007123F7"/>
    <w:rsid w:val="00712821"/>
    <w:rsid w:val="007129B6"/>
    <w:rsid w:val="0071492E"/>
    <w:rsid w:val="007151FF"/>
    <w:rsid w:val="00717545"/>
    <w:rsid w:val="007177B4"/>
    <w:rsid w:val="00722603"/>
    <w:rsid w:val="0072439E"/>
    <w:rsid w:val="00724EA2"/>
    <w:rsid w:val="007267BC"/>
    <w:rsid w:val="00732345"/>
    <w:rsid w:val="0073411E"/>
    <w:rsid w:val="0073695C"/>
    <w:rsid w:val="007370EE"/>
    <w:rsid w:val="00737395"/>
    <w:rsid w:val="0073756D"/>
    <w:rsid w:val="0074119B"/>
    <w:rsid w:val="0074163B"/>
    <w:rsid w:val="00742AAC"/>
    <w:rsid w:val="00742C29"/>
    <w:rsid w:val="00743681"/>
    <w:rsid w:val="00744640"/>
    <w:rsid w:val="00744B8F"/>
    <w:rsid w:val="00745B86"/>
    <w:rsid w:val="007467C6"/>
    <w:rsid w:val="00746CE2"/>
    <w:rsid w:val="00750B97"/>
    <w:rsid w:val="00750F19"/>
    <w:rsid w:val="007518A2"/>
    <w:rsid w:val="00751EFE"/>
    <w:rsid w:val="007522E4"/>
    <w:rsid w:val="007530F9"/>
    <w:rsid w:val="00753B11"/>
    <w:rsid w:val="0075418B"/>
    <w:rsid w:val="00754CE2"/>
    <w:rsid w:val="00755243"/>
    <w:rsid w:val="00755881"/>
    <w:rsid w:val="007568EF"/>
    <w:rsid w:val="00756DCF"/>
    <w:rsid w:val="007576D1"/>
    <w:rsid w:val="007632CF"/>
    <w:rsid w:val="007634BE"/>
    <w:rsid w:val="00763D68"/>
    <w:rsid w:val="00764062"/>
    <w:rsid w:val="007647BA"/>
    <w:rsid w:val="00765A75"/>
    <w:rsid w:val="00771038"/>
    <w:rsid w:val="00771B4A"/>
    <w:rsid w:val="00771BA7"/>
    <w:rsid w:val="00772165"/>
    <w:rsid w:val="007737A2"/>
    <w:rsid w:val="0077522D"/>
    <w:rsid w:val="00776CB5"/>
    <w:rsid w:val="00777AB5"/>
    <w:rsid w:val="00777CBC"/>
    <w:rsid w:val="00780BA1"/>
    <w:rsid w:val="00780EC4"/>
    <w:rsid w:val="00786F7F"/>
    <w:rsid w:val="00787B4D"/>
    <w:rsid w:val="00792708"/>
    <w:rsid w:val="00793116"/>
    <w:rsid w:val="00794DBF"/>
    <w:rsid w:val="00795673"/>
    <w:rsid w:val="007957A4"/>
    <w:rsid w:val="007966CC"/>
    <w:rsid w:val="0079730F"/>
    <w:rsid w:val="00797398"/>
    <w:rsid w:val="00797410"/>
    <w:rsid w:val="007A1034"/>
    <w:rsid w:val="007A1952"/>
    <w:rsid w:val="007A23CC"/>
    <w:rsid w:val="007A4CB6"/>
    <w:rsid w:val="007A4FE0"/>
    <w:rsid w:val="007A50CC"/>
    <w:rsid w:val="007A75AE"/>
    <w:rsid w:val="007B0F7A"/>
    <w:rsid w:val="007B14D7"/>
    <w:rsid w:val="007B1ADB"/>
    <w:rsid w:val="007B2538"/>
    <w:rsid w:val="007B2E9F"/>
    <w:rsid w:val="007B3C6D"/>
    <w:rsid w:val="007B51FF"/>
    <w:rsid w:val="007B5537"/>
    <w:rsid w:val="007B589F"/>
    <w:rsid w:val="007B598B"/>
    <w:rsid w:val="007B5F5A"/>
    <w:rsid w:val="007B61FF"/>
    <w:rsid w:val="007B70A1"/>
    <w:rsid w:val="007B79F9"/>
    <w:rsid w:val="007C0537"/>
    <w:rsid w:val="007C07DF"/>
    <w:rsid w:val="007C377D"/>
    <w:rsid w:val="007C45D8"/>
    <w:rsid w:val="007C5418"/>
    <w:rsid w:val="007C55A0"/>
    <w:rsid w:val="007C5E35"/>
    <w:rsid w:val="007C620A"/>
    <w:rsid w:val="007C6D90"/>
    <w:rsid w:val="007C75B4"/>
    <w:rsid w:val="007C77FB"/>
    <w:rsid w:val="007D0293"/>
    <w:rsid w:val="007D02FB"/>
    <w:rsid w:val="007D1E83"/>
    <w:rsid w:val="007D2E38"/>
    <w:rsid w:val="007D4188"/>
    <w:rsid w:val="007D43AF"/>
    <w:rsid w:val="007D6D34"/>
    <w:rsid w:val="007D7823"/>
    <w:rsid w:val="007E1222"/>
    <w:rsid w:val="007E2C52"/>
    <w:rsid w:val="007E2DF1"/>
    <w:rsid w:val="007E4B65"/>
    <w:rsid w:val="007E5028"/>
    <w:rsid w:val="007F11ED"/>
    <w:rsid w:val="007F4D9E"/>
    <w:rsid w:val="007F5D66"/>
    <w:rsid w:val="007F671F"/>
    <w:rsid w:val="007F69AD"/>
    <w:rsid w:val="007F7EE3"/>
    <w:rsid w:val="00800B23"/>
    <w:rsid w:val="00801416"/>
    <w:rsid w:val="00803406"/>
    <w:rsid w:val="00803A10"/>
    <w:rsid w:val="00804B48"/>
    <w:rsid w:val="00805D72"/>
    <w:rsid w:val="00807B0E"/>
    <w:rsid w:val="00810F57"/>
    <w:rsid w:val="0081191B"/>
    <w:rsid w:val="00812C74"/>
    <w:rsid w:val="008141B6"/>
    <w:rsid w:val="00815F99"/>
    <w:rsid w:val="0081699D"/>
    <w:rsid w:val="00817784"/>
    <w:rsid w:val="00820280"/>
    <w:rsid w:val="00820747"/>
    <w:rsid w:val="00823A5F"/>
    <w:rsid w:val="00824655"/>
    <w:rsid w:val="008275A3"/>
    <w:rsid w:val="008316E4"/>
    <w:rsid w:val="00833D2C"/>
    <w:rsid w:val="0083660D"/>
    <w:rsid w:val="00837A82"/>
    <w:rsid w:val="00843B9F"/>
    <w:rsid w:val="00843D34"/>
    <w:rsid w:val="00844BEC"/>
    <w:rsid w:val="00844C22"/>
    <w:rsid w:val="00845027"/>
    <w:rsid w:val="00850AF6"/>
    <w:rsid w:val="00850DE7"/>
    <w:rsid w:val="00851C21"/>
    <w:rsid w:val="0085370C"/>
    <w:rsid w:val="00853CDE"/>
    <w:rsid w:val="00854310"/>
    <w:rsid w:val="00854366"/>
    <w:rsid w:val="00857B79"/>
    <w:rsid w:val="0086048B"/>
    <w:rsid w:val="00860F49"/>
    <w:rsid w:val="008626DA"/>
    <w:rsid w:val="00862904"/>
    <w:rsid w:val="00862E42"/>
    <w:rsid w:val="0086347E"/>
    <w:rsid w:val="00864FEB"/>
    <w:rsid w:val="00870029"/>
    <w:rsid w:val="0087026E"/>
    <w:rsid w:val="0087178F"/>
    <w:rsid w:val="00871C18"/>
    <w:rsid w:val="00871EB9"/>
    <w:rsid w:val="0087617A"/>
    <w:rsid w:val="00876762"/>
    <w:rsid w:val="00877B46"/>
    <w:rsid w:val="008806C0"/>
    <w:rsid w:val="008811C5"/>
    <w:rsid w:val="00881A3F"/>
    <w:rsid w:val="00883342"/>
    <w:rsid w:val="00884914"/>
    <w:rsid w:val="00885941"/>
    <w:rsid w:val="0088597F"/>
    <w:rsid w:val="00891EF2"/>
    <w:rsid w:val="00892A39"/>
    <w:rsid w:val="00895529"/>
    <w:rsid w:val="008959BE"/>
    <w:rsid w:val="00895A04"/>
    <w:rsid w:val="0089664E"/>
    <w:rsid w:val="0089707C"/>
    <w:rsid w:val="0089797C"/>
    <w:rsid w:val="008A0775"/>
    <w:rsid w:val="008A20DA"/>
    <w:rsid w:val="008A2D53"/>
    <w:rsid w:val="008A3774"/>
    <w:rsid w:val="008A534B"/>
    <w:rsid w:val="008A53A5"/>
    <w:rsid w:val="008A6CEE"/>
    <w:rsid w:val="008B0BE3"/>
    <w:rsid w:val="008B11F2"/>
    <w:rsid w:val="008B25A0"/>
    <w:rsid w:val="008B2651"/>
    <w:rsid w:val="008B35B4"/>
    <w:rsid w:val="008B374C"/>
    <w:rsid w:val="008B3AA8"/>
    <w:rsid w:val="008B5124"/>
    <w:rsid w:val="008B5558"/>
    <w:rsid w:val="008B563F"/>
    <w:rsid w:val="008B6D3B"/>
    <w:rsid w:val="008B741A"/>
    <w:rsid w:val="008B7648"/>
    <w:rsid w:val="008C2E60"/>
    <w:rsid w:val="008C3AD7"/>
    <w:rsid w:val="008C5849"/>
    <w:rsid w:val="008C5C5D"/>
    <w:rsid w:val="008C6A43"/>
    <w:rsid w:val="008C736E"/>
    <w:rsid w:val="008D0E0A"/>
    <w:rsid w:val="008D1557"/>
    <w:rsid w:val="008D2A8B"/>
    <w:rsid w:val="008D2F5D"/>
    <w:rsid w:val="008D388A"/>
    <w:rsid w:val="008D42F0"/>
    <w:rsid w:val="008D6233"/>
    <w:rsid w:val="008E183A"/>
    <w:rsid w:val="008E38A2"/>
    <w:rsid w:val="008E3D2F"/>
    <w:rsid w:val="008E3FB4"/>
    <w:rsid w:val="008E460B"/>
    <w:rsid w:val="008E46DB"/>
    <w:rsid w:val="008E4918"/>
    <w:rsid w:val="008E5F49"/>
    <w:rsid w:val="008E6126"/>
    <w:rsid w:val="008E74B1"/>
    <w:rsid w:val="008E75D2"/>
    <w:rsid w:val="008F32DD"/>
    <w:rsid w:val="008F3C4B"/>
    <w:rsid w:val="008F458E"/>
    <w:rsid w:val="008F45A2"/>
    <w:rsid w:val="008F4676"/>
    <w:rsid w:val="008F604F"/>
    <w:rsid w:val="008F6115"/>
    <w:rsid w:val="008F7666"/>
    <w:rsid w:val="00901003"/>
    <w:rsid w:val="00901EFA"/>
    <w:rsid w:val="0090413D"/>
    <w:rsid w:val="00910164"/>
    <w:rsid w:val="00910983"/>
    <w:rsid w:val="00910C6F"/>
    <w:rsid w:val="00911A22"/>
    <w:rsid w:val="00912A8A"/>
    <w:rsid w:val="009147C1"/>
    <w:rsid w:val="009159CE"/>
    <w:rsid w:val="00917920"/>
    <w:rsid w:val="00917AF2"/>
    <w:rsid w:val="00923741"/>
    <w:rsid w:val="0092599C"/>
    <w:rsid w:val="00927101"/>
    <w:rsid w:val="00930431"/>
    <w:rsid w:val="00930C2D"/>
    <w:rsid w:val="00931D0C"/>
    <w:rsid w:val="00932B0D"/>
    <w:rsid w:val="00932FF9"/>
    <w:rsid w:val="00933A40"/>
    <w:rsid w:val="00933E0E"/>
    <w:rsid w:val="0093458F"/>
    <w:rsid w:val="009376AD"/>
    <w:rsid w:val="0093777A"/>
    <w:rsid w:val="00943B04"/>
    <w:rsid w:val="00947775"/>
    <w:rsid w:val="00950CE8"/>
    <w:rsid w:val="00951691"/>
    <w:rsid w:val="00952088"/>
    <w:rsid w:val="00953B6B"/>
    <w:rsid w:val="009546D1"/>
    <w:rsid w:val="009546F8"/>
    <w:rsid w:val="00957555"/>
    <w:rsid w:val="009602A9"/>
    <w:rsid w:val="00965FA3"/>
    <w:rsid w:val="00970512"/>
    <w:rsid w:val="009708B2"/>
    <w:rsid w:val="00970ED6"/>
    <w:rsid w:val="0097148C"/>
    <w:rsid w:val="0097208D"/>
    <w:rsid w:val="009735AB"/>
    <w:rsid w:val="009739D6"/>
    <w:rsid w:val="00974CE6"/>
    <w:rsid w:val="009767E9"/>
    <w:rsid w:val="00976E9D"/>
    <w:rsid w:val="009806FC"/>
    <w:rsid w:val="00982163"/>
    <w:rsid w:val="00986847"/>
    <w:rsid w:val="009870A3"/>
    <w:rsid w:val="009871B0"/>
    <w:rsid w:val="00990439"/>
    <w:rsid w:val="00994DC9"/>
    <w:rsid w:val="00995549"/>
    <w:rsid w:val="00995A91"/>
    <w:rsid w:val="00995C0A"/>
    <w:rsid w:val="00995E3D"/>
    <w:rsid w:val="009960F3"/>
    <w:rsid w:val="0099765B"/>
    <w:rsid w:val="009A1246"/>
    <w:rsid w:val="009A1E69"/>
    <w:rsid w:val="009A3352"/>
    <w:rsid w:val="009A3996"/>
    <w:rsid w:val="009A4F1A"/>
    <w:rsid w:val="009B149E"/>
    <w:rsid w:val="009B1D0E"/>
    <w:rsid w:val="009B238E"/>
    <w:rsid w:val="009B53A4"/>
    <w:rsid w:val="009B6548"/>
    <w:rsid w:val="009B6ADA"/>
    <w:rsid w:val="009B742E"/>
    <w:rsid w:val="009B74E0"/>
    <w:rsid w:val="009B763E"/>
    <w:rsid w:val="009B78B1"/>
    <w:rsid w:val="009B7930"/>
    <w:rsid w:val="009B7A77"/>
    <w:rsid w:val="009C134D"/>
    <w:rsid w:val="009C1DDE"/>
    <w:rsid w:val="009C27E4"/>
    <w:rsid w:val="009C4612"/>
    <w:rsid w:val="009C7767"/>
    <w:rsid w:val="009D296E"/>
    <w:rsid w:val="009D3076"/>
    <w:rsid w:val="009D3CF1"/>
    <w:rsid w:val="009D593F"/>
    <w:rsid w:val="009D5A06"/>
    <w:rsid w:val="009D7A73"/>
    <w:rsid w:val="009E26BB"/>
    <w:rsid w:val="009E37E6"/>
    <w:rsid w:val="009E4730"/>
    <w:rsid w:val="009E4940"/>
    <w:rsid w:val="009E6FBA"/>
    <w:rsid w:val="009E7BF2"/>
    <w:rsid w:val="009F080D"/>
    <w:rsid w:val="009F0B9A"/>
    <w:rsid w:val="009F0FA2"/>
    <w:rsid w:val="009F17B5"/>
    <w:rsid w:val="009F5BCC"/>
    <w:rsid w:val="009F605F"/>
    <w:rsid w:val="009F68BB"/>
    <w:rsid w:val="009F7C1D"/>
    <w:rsid w:val="009F7CEA"/>
    <w:rsid w:val="00A005ED"/>
    <w:rsid w:val="00A013D0"/>
    <w:rsid w:val="00A02F52"/>
    <w:rsid w:val="00A05135"/>
    <w:rsid w:val="00A06A4E"/>
    <w:rsid w:val="00A06DCD"/>
    <w:rsid w:val="00A07499"/>
    <w:rsid w:val="00A10158"/>
    <w:rsid w:val="00A11055"/>
    <w:rsid w:val="00A11823"/>
    <w:rsid w:val="00A1225E"/>
    <w:rsid w:val="00A13FEC"/>
    <w:rsid w:val="00A17692"/>
    <w:rsid w:val="00A176FE"/>
    <w:rsid w:val="00A17959"/>
    <w:rsid w:val="00A20562"/>
    <w:rsid w:val="00A20A48"/>
    <w:rsid w:val="00A21553"/>
    <w:rsid w:val="00A21566"/>
    <w:rsid w:val="00A23A27"/>
    <w:rsid w:val="00A2419E"/>
    <w:rsid w:val="00A260C4"/>
    <w:rsid w:val="00A26474"/>
    <w:rsid w:val="00A27ADF"/>
    <w:rsid w:val="00A30F61"/>
    <w:rsid w:val="00A30F6D"/>
    <w:rsid w:val="00A30FA6"/>
    <w:rsid w:val="00A31099"/>
    <w:rsid w:val="00A32599"/>
    <w:rsid w:val="00A32D16"/>
    <w:rsid w:val="00A337C7"/>
    <w:rsid w:val="00A35016"/>
    <w:rsid w:val="00A36A3F"/>
    <w:rsid w:val="00A36DCB"/>
    <w:rsid w:val="00A3729F"/>
    <w:rsid w:val="00A37F4B"/>
    <w:rsid w:val="00A41711"/>
    <w:rsid w:val="00A422FC"/>
    <w:rsid w:val="00A44494"/>
    <w:rsid w:val="00A4633A"/>
    <w:rsid w:val="00A46755"/>
    <w:rsid w:val="00A46C14"/>
    <w:rsid w:val="00A46CF8"/>
    <w:rsid w:val="00A47F30"/>
    <w:rsid w:val="00A50AA1"/>
    <w:rsid w:val="00A531C3"/>
    <w:rsid w:val="00A54CA8"/>
    <w:rsid w:val="00A55846"/>
    <w:rsid w:val="00A558DA"/>
    <w:rsid w:val="00A55C05"/>
    <w:rsid w:val="00A56277"/>
    <w:rsid w:val="00A71411"/>
    <w:rsid w:val="00A72CC8"/>
    <w:rsid w:val="00A73847"/>
    <w:rsid w:val="00A74391"/>
    <w:rsid w:val="00A76BB0"/>
    <w:rsid w:val="00A77453"/>
    <w:rsid w:val="00A809ED"/>
    <w:rsid w:val="00A81AE6"/>
    <w:rsid w:val="00A83226"/>
    <w:rsid w:val="00A832EA"/>
    <w:rsid w:val="00A83BA3"/>
    <w:rsid w:val="00A83E7E"/>
    <w:rsid w:val="00A84B3F"/>
    <w:rsid w:val="00A84B6E"/>
    <w:rsid w:val="00A86481"/>
    <w:rsid w:val="00A867E9"/>
    <w:rsid w:val="00A90FFA"/>
    <w:rsid w:val="00A926F3"/>
    <w:rsid w:val="00A93DBB"/>
    <w:rsid w:val="00A93EBE"/>
    <w:rsid w:val="00A9403A"/>
    <w:rsid w:val="00A95A6F"/>
    <w:rsid w:val="00A96D53"/>
    <w:rsid w:val="00AA0ED3"/>
    <w:rsid w:val="00AA2C1F"/>
    <w:rsid w:val="00AA3EF2"/>
    <w:rsid w:val="00AA5242"/>
    <w:rsid w:val="00AA5681"/>
    <w:rsid w:val="00AA72D1"/>
    <w:rsid w:val="00AB0B89"/>
    <w:rsid w:val="00AB0D10"/>
    <w:rsid w:val="00AB114F"/>
    <w:rsid w:val="00AB133C"/>
    <w:rsid w:val="00AB13AA"/>
    <w:rsid w:val="00AB2CB9"/>
    <w:rsid w:val="00AB34E1"/>
    <w:rsid w:val="00AB3D5E"/>
    <w:rsid w:val="00AB67C4"/>
    <w:rsid w:val="00AB7577"/>
    <w:rsid w:val="00AB7F37"/>
    <w:rsid w:val="00AC0552"/>
    <w:rsid w:val="00AC2786"/>
    <w:rsid w:val="00AC2C60"/>
    <w:rsid w:val="00AC344B"/>
    <w:rsid w:val="00AC48B0"/>
    <w:rsid w:val="00AC4C76"/>
    <w:rsid w:val="00AC5BE7"/>
    <w:rsid w:val="00AC7E80"/>
    <w:rsid w:val="00AD0754"/>
    <w:rsid w:val="00AD26CC"/>
    <w:rsid w:val="00AD2E30"/>
    <w:rsid w:val="00AD2E91"/>
    <w:rsid w:val="00AD3520"/>
    <w:rsid w:val="00AD4637"/>
    <w:rsid w:val="00AD5802"/>
    <w:rsid w:val="00AD66DC"/>
    <w:rsid w:val="00AD6937"/>
    <w:rsid w:val="00AD76BF"/>
    <w:rsid w:val="00AE1A81"/>
    <w:rsid w:val="00AE1C00"/>
    <w:rsid w:val="00AE1F66"/>
    <w:rsid w:val="00AE2484"/>
    <w:rsid w:val="00AE2B77"/>
    <w:rsid w:val="00AE3E14"/>
    <w:rsid w:val="00AE4656"/>
    <w:rsid w:val="00AE5F8B"/>
    <w:rsid w:val="00AE7643"/>
    <w:rsid w:val="00AE77C3"/>
    <w:rsid w:val="00AE7C76"/>
    <w:rsid w:val="00AF0D6D"/>
    <w:rsid w:val="00AF234A"/>
    <w:rsid w:val="00AF3991"/>
    <w:rsid w:val="00AF463B"/>
    <w:rsid w:val="00AF4686"/>
    <w:rsid w:val="00AF4BA5"/>
    <w:rsid w:val="00AF4ED1"/>
    <w:rsid w:val="00AF57DB"/>
    <w:rsid w:val="00AF5B9D"/>
    <w:rsid w:val="00AF7091"/>
    <w:rsid w:val="00B01B8A"/>
    <w:rsid w:val="00B01BE2"/>
    <w:rsid w:val="00B01EA5"/>
    <w:rsid w:val="00B026DC"/>
    <w:rsid w:val="00B02B12"/>
    <w:rsid w:val="00B033C7"/>
    <w:rsid w:val="00B03BD9"/>
    <w:rsid w:val="00B03CDF"/>
    <w:rsid w:val="00B041EA"/>
    <w:rsid w:val="00B04D68"/>
    <w:rsid w:val="00B05AFB"/>
    <w:rsid w:val="00B06F3D"/>
    <w:rsid w:val="00B119CF"/>
    <w:rsid w:val="00B128EF"/>
    <w:rsid w:val="00B12B0E"/>
    <w:rsid w:val="00B141B4"/>
    <w:rsid w:val="00B15950"/>
    <w:rsid w:val="00B15D4E"/>
    <w:rsid w:val="00B16DE0"/>
    <w:rsid w:val="00B1711A"/>
    <w:rsid w:val="00B20327"/>
    <w:rsid w:val="00B225DB"/>
    <w:rsid w:val="00B226A7"/>
    <w:rsid w:val="00B23690"/>
    <w:rsid w:val="00B23E1A"/>
    <w:rsid w:val="00B24932"/>
    <w:rsid w:val="00B24B82"/>
    <w:rsid w:val="00B30A75"/>
    <w:rsid w:val="00B31186"/>
    <w:rsid w:val="00B320EB"/>
    <w:rsid w:val="00B3331A"/>
    <w:rsid w:val="00B34464"/>
    <w:rsid w:val="00B35C07"/>
    <w:rsid w:val="00B37846"/>
    <w:rsid w:val="00B4028F"/>
    <w:rsid w:val="00B460C9"/>
    <w:rsid w:val="00B4680D"/>
    <w:rsid w:val="00B50778"/>
    <w:rsid w:val="00B54918"/>
    <w:rsid w:val="00B55EA2"/>
    <w:rsid w:val="00B560D5"/>
    <w:rsid w:val="00B60257"/>
    <w:rsid w:val="00B6079B"/>
    <w:rsid w:val="00B63438"/>
    <w:rsid w:val="00B63C8A"/>
    <w:rsid w:val="00B65569"/>
    <w:rsid w:val="00B673A7"/>
    <w:rsid w:val="00B777D1"/>
    <w:rsid w:val="00B80871"/>
    <w:rsid w:val="00B82B66"/>
    <w:rsid w:val="00B84A71"/>
    <w:rsid w:val="00B84C00"/>
    <w:rsid w:val="00B84C01"/>
    <w:rsid w:val="00B86526"/>
    <w:rsid w:val="00B87F62"/>
    <w:rsid w:val="00B900B9"/>
    <w:rsid w:val="00B9146F"/>
    <w:rsid w:val="00B91D68"/>
    <w:rsid w:val="00B91F14"/>
    <w:rsid w:val="00B953F4"/>
    <w:rsid w:val="00B96582"/>
    <w:rsid w:val="00B971D5"/>
    <w:rsid w:val="00BA0F7C"/>
    <w:rsid w:val="00BA0F89"/>
    <w:rsid w:val="00BA24F6"/>
    <w:rsid w:val="00BA6652"/>
    <w:rsid w:val="00BA6BBF"/>
    <w:rsid w:val="00BB0BF1"/>
    <w:rsid w:val="00BB134C"/>
    <w:rsid w:val="00BB15CB"/>
    <w:rsid w:val="00BB1AEA"/>
    <w:rsid w:val="00BB1BC1"/>
    <w:rsid w:val="00BB2E89"/>
    <w:rsid w:val="00BB3669"/>
    <w:rsid w:val="00BB431E"/>
    <w:rsid w:val="00BB444E"/>
    <w:rsid w:val="00BB4530"/>
    <w:rsid w:val="00BB57FF"/>
    <w:rsid w:val="00BB7B41"/>
    <w:rsid w:val="00BC21B9"/>
    <w:rsid w:val="00BC31E5"/>
    <w:rsid w:val="00BC3FE4"/>
    <w:rsid w:val="00BC6042"/>
    <w:rsid w:val="00BC6B16"/>
    <w:rsid w:val="00BC6EA3"/>
    <w:rsid w:val="00BD10C2"/>
    <w:rsid w:val="00BD1F2F"/>
    <w:rsid w:val="00BD2E22"/>
    <w:rsid w:val="00BD3139"/>
    <w:rsid w:val="00BD400E"/>
    <w:rsid w:val="00BD57FA"/>
    <w:rsid w:val="00BD6559"/>
    <w:rsid w:val="00BD73BA"/>
    <w:rsid w:val="00BE3221"/>
    <w:rsid w:val="00BE4872"/>
    <w:rsid w:val="00BE5A83"/>
    <w:rsid w:val="00BE5AAF"/>
    <w:rsid w:val="00BE5C47"/>
    <w:rsid w:val="00BF14B7"/>
    <w:rsid w:val="00BF2D35"/>
    <w:rsid w:val="00BF56EF"/>
    <w:rsid w:val="00BF6BA0"/>
    <w:rsid w:val="00BF7D38"/>
    <w:rsid w:val="00C00230"/>
    <w:rsid w:val="00C0070C"/>
    <w:rsid w:val="00C022EA"/>
    <w:rsid w:val="00C02A1D"/>
    <w:rsid w:val="00C034B5"/>
    <w:rsid w:val="00C048C2"/>
    <w:rsid w:val="00C06A75"/>
    <w:rsid w:val="00C06EF7"/>
    <w:rsid w:val="00C101D7"/>
    <w:rsid w:val="00C11C2C"/>
    <w:rsid w:val="00C12900"/>
    <w:rsid w:val="00C134DD"/>
    <w:rsid w:val="00C13973"/>
    <w:rsid w:val="00C13F93"/>
    <w:rsid w:val="00C16530"/>
    <w:rsid w:val="00C175E0"/>
    <w:rsid w:val="00C177F4"/>
    <w:rsid w:val="00C241BD"/>
    <w:rsid w:val="00C244A0"/>
    <w:rsid w:val="00C27E62"/>
    <w:rsid w:val="00C302E6"/>
    <w:rsid w:val="00C32115"/>
    <w:rsid w:val="00C33E9D"/>
    <w:rsid w:val="00C3428F"/>
    <w:rsid w:val="00C356FD"/>
    <w:rsid w:val="00C36867"/>
    <w:rsid w:val="00C36FAB"/>
    <w:rsid w:val="00C40635"/>
    <w:rsid w:val="00C4081F"/>
    <w:rsid w:val="00C4141F"/>
    <w:rsid w:val="00C427B8"/>
    <w:rsid w:val="00C441F7"/>
    <w:rsid w:val="00C45E73"/>
    <w:rsid w:val="00C4628D"/>
    <w:rsid w:val="00C462E4"/>
    <w:rsid w:val="00C47DBB"/>
    <w:rsid w:val="00C47DD4"/>
    <w:rsid w:val="00C51F88"/>
    <w:rsid w:val="00C5240C"/>
    <w:rsid w:val="00C5262C"/>
    <w:rsid w:val="00C52AD1"/>
    <w:rsid w:val="00C53400"/>
    <w:rsid w:val="00C536C9"/>
    <w:rsid w:val="00C56FC9"/>
    <w:rsid w:val="00C609DA"/>
    <w:rsid w:val="00C61453"/>
    <w:rsid w:val="00C616F5"/>
    <w:rsid w:val="00C62A16"/>
    <w:rsid w:val="00C65314"/>
    <w:rsid w:val="00C65E4F"/>
    <w:rsid w:val="00C669A1"/>
    <w:rsid w:val="00C66F41"/>
    <w:rsid w:val="00C71754"/>
    <w:rsid w:val="00C7178B"/>
    <w:rsid w:val="00C72C9F"/>
    <w:rsid w:val="00C74D32"/>
    <w:rsid w:val="00C75B9D"/>
    <w:rsid w:val="00C760B9"/>
    <w:rsid w:val="00C7633F"/>
    <w:rsid w:val="00C77036"/>
    <w:rsid w:val="00C779E3"/>
    <w:rsid w:val="00C80BDA"/>
    <w:rsid w:val="00C80E9E"/>
    <w:rsid w:val="00C8141C"/>
    <w:rsid w:val="00C82424"/>
    <w:rsid w:val="00C82556"/>
    <w:rsid w:val="00C865E7"/>
    <w:rsid w:val="00C866A7"/>
    <w:rsid w:val="00C86FC5"/>
    <w:rsid w:val="00C8742D"/>
    <w:rsid w:val="00C95386"/>
    <w:rsid w:val="00C95467"/>
    <w:rsid w:val="00CA090C"/>
    <w:rsid w:val="00CA2F02"/>
    <w:rsid w:val="00CA3741"/>
    <w:rsid w:val="00CA4B00"/>
    <w:rsid w:val="00CA5EC1"/>
    <w:rsid w:val="00CA69C4"/>
    <w:rsid w:val="00CA7DE6"/>
    <w:rsid w:val="00CA7E4A"/>
    <w:rsid w:val="00CB0C17"/>
    <w:rsid w:val="00CB1974"/>
    <w:rsid w:val="00CB2AC9"/>
    <w:rsid w:val="00CB3D8C"/>
    <w:rsid w:val="00CB5213"/>
    <w:rsid w:val="00CB5F83"/>
    <w:rsid w:val="00CB69B1"/>
    <w:rsid w:val="00CB779A"/>
    <w:rsid w:val="00CC0F02"/>
    <w:rsid w:val="00CC3A86"/>
    <w:rsid w:val="00CC3DC4"/>
    <w:rsid w:val="00CC6998"/>
    <w:rsid w:val="00CC6BDD"/>
    <w:rsid w:val="00CC7DD8"/>
    <w:rsid w:val="00CC7F99"/>
    <w:rsid w:val="00CD0ACC"/>
    <w:rsid w:val="00CD2B46"/>
    <w:rsid w:val="00CD36AF"/>
    <w:rsid w:val="00CD38A1"/>
    <w:rsid w:val="00CD5255"/>
    <w:rsid w:val="00CD5D08"/>
    <w:rsid w:val="00CD641C"/>
    <w:rsid w:val="00CD6D2D"/>
    <w:rsid w:val="00CD6F27"/>
    <w:rsid w:val="00CD7760"/>
    <w:rsid w:val="00CD78FE"/>
    <w:rsid w:val="00CE2D0B"/>
    <w:rsid w:val="00CE3183"/>
    <w:rsid w:val="00CE5530"/>
    <w:rsid w:val="00CF07EF"/>
    <w:rsid w:val="00CF0ABC"/>
    <w:rsid w:val="00CF24BE"/>
    <w:rsid w:val="00CF3F3D"/>
    <w:rsid w:val="00CF4A46"/>
    <w:rsid w:val="00CF4C06"/>
    <w:rsid w:val="00CF6918"/>
    <w:rsid w:val="00D01408"/>
    <w:rsid w:val="00D01EC7"/>
    <w:rsid w:val="00D02341"/>
    <w:rsid w:val="00D0377D"/>
    <w:rsid w:val="00D0643A"/>
    <w:rsid w:val="00D066F1"/>
    <w:rsid w:val="00D11FF1"/>
    <w:rsid w:val="00D124F3"/>
    <w:rsid w:val="00D130F2"/>
    <w:rsid w:val="00D13DEE"/>
    <w:rsid w:val="00D1588A"/>
    <w:rsid w:val="00D160C3"/>
    <w:rsid w:val="00D2172B"/>
    <w:rsid w:val="00D22193"/>
    <w:rsid w:val="00D23AF0"/>
    <w:rsid w:val="00D244AD"/>
    <w:rsid w:val="00D2497C"/>
    <w:rsid w:val="00D24AF9"/>
    <w:rsid w:val="00D25F50"/>
    <w:rsid w:val="00D26C2B"/>
    <w:rsid w:val="00D33CF8"/>
    <w:rsid w:val="00D35379"/>
    <w:rsid w:val="00D36262"/>
    <w:rsid w:val="00D3704B"/>
    <w:rsid w:val="00D440B5"/>
    <w:rsid w:val="00D4423F"/>
    <w:rsid w:val="00D44811"/>
    <w:rsid w:val="00D46A48"/>
    <w:rsid w:val="00D4777E"/>
    <w:rsid w:val="00D50B8A"/>
    <w:rsid w:val="00D50ED3"/>
    <w:rsid w:val="00D5122D"/>
    <w:rsid w:val="00D542DE"/>
    <w:rsid w:val="00D55A9E"/>
    <w:rsid w:val="00D56928"/>
    <w:rsid w:val="00D56CD1"/>
    <w:rsid w:val="00D609DD"/>
    <w:rsid w:val="00D60F58"/>
    <w:rsid w:val="00D61F33"/>
    <w:rsid w:val="00D66089"/>
    <w:rsid w:val="00D66AB6"/>
    <w:rsid w:val="00D66FCA"/>
    <w:rsid w:val="00D670A0"/>
    <w:rsid w:val="00D67FDB"/>
    <w:rsid w:val="00D71550"/>
    <w:rsid w:val="00D71B4C"/>
    <w:rsid w:val="00D71B96"/>
    <w:rsid w:val="00D7245A"/>
    <w:rsid w:val="00D727F9"/>
    <w:rsid w:val="00D7701D"/>
    <w:rsid w:val="00D778AC"/>
    <w:rsid w:val="00D77CCA"/>
    <w:rsid w:val="00D80B14"/>
    <w:rsid w:val="00D84B00"/>
    <w:rsid w:val="00D85222"/>
    <w:rsid w:val="00D85D0B"/>
    <w:rsid w:val="00D86A5B"/>
    <w:rsid w:val="00D873CD"/>
    <w:rsid w:val="00D87676"/>
    <w:rsid w:val="00D90F92"/>
    <w:rsid w:val="00D912E6"/>
    <w:rsid w:val="00D94405"/>
    <w:rsid w:val="00D95716"/>
    <w:rsid w:val="00D95E10"/>
    <w:rsid w:val="00DA1702"/>
    <w:rsid w:val="00DA1EF4"/>
    <w:rsid w:val="00DA31F4"/>
    <w:rsid w:val="00DA3A6F"/>
    <w:rsid w:val="00DA3A8B"/>
    <w:rsid w:val="00DA4543"/>
    <w:rsid w:val="00DA5463"/>
    <w:rsid w:val="00DA661A"/>
    <w:rsid w:val="00DA71D1"/>
    <w:rsid w:val="00DB1A48"/>
    <w:rsid w:val="00DB2B63"/>
    <w:rsid w:val="00DB2EBE"/>
    <w:rsid w:val="00DB5CC0"/>
    <w:rsid w:val="00DB67A7"/>
    <w:rsid w:val="00DB6FA6"/>
    <w:rsid w:val="00DC00C6"/>
    <w:rsid w:val="00DC0534"/>
    <w:rsid w:val="00DC072A"/>
    <w:rsid w:val="00DC0878"/>
    <w:rsid w:val="00DC300F"/>
    <w:rsid w:val="00DD0BD2"/>
    <w:rsid w:val="00DD2263"/>
    <w:rsid w:val="00DD5CEC"/>
    <w:rsid w:val="00DD5E72"/>
    <w:rsid w:val="00DD643E"/>
    <w:rsid w:val="00DE098E"/>
    <w:rsid w:val="00DE10A5"/>
    <w:rsid w:val="00DE5779"/>
    <w:rsid w:val="00DE6A29"/>
    <w:rsid w:val="00DF1981"/>
    <w:rsid w:val="00DF26EC"/>
    <w:rsid w:val="00DF2729"/>
    <w:rsid w:val="00DF405D"/>
    <w:rsid w:val="00DF42ED"/>
    <w:rsid w:val="00DF464E"/>
    <w:rsid w:val="00DF524E"/>
    <w:rsid w:val="00DF5685"/>
    <w:rsid w:val="00DF5B3F"/>
    <w:rsid w:val="00DF72B3"/>
    <w:rsid w:val="00E019F4"/>
    <w:rsid w:val="00E0210E"/>
    <w:rsid w:val="00E07C1A"/>
    <w:rsid w:val="00E07CB0"/>
    <w:rsid w:val="00E10623"/>
    <w:rsid w:val="00E106E9"/>
    <w:rsid w:val="00E10FA1"/>
    <w:rsid w:val="00E1160E"/>
    <w:rsid w:val="00E12C6C"/>
    <w:rsid w:val="00E13A6E"/>
    <w:rsid w:val="00E14059"/>
    <w:rsid w:val="00E14F30"/>
    <w:rsid w:val="00E15AE7"/>
    <w:rsid w:val="00E15C20"/>
    <w:rsid w:val="00E16792"/>
    <w:rsid w:val="00E16974"/>
    <w:rsid w:val="00E16AB8"/>
    <w:rsid w:val="00E177EB"/>
    <w:rsid w:val="00E17CF1"/>
    <w:rsid w:val="00E17F96"/>
    <w:rsid w:val="00E20824"/>
    <w:rsid w:val="00E21E24"/>
    <w:rsid w:val="00E2270D"/>
    <w:rsid w:val="00E22CD6"/>
    <w:rsid w:val="00E23706"/>
    <w:rsid w:val="00E24FCC"/>
    <w:rsid w:val="00E2607A"/>
    <w:rsid w:val="00E2636D"/>
    <w:rsid w:val="00E310DE"/>
    <w:rsid w:val="00E31368"/>
    <w:rsid w:val="00E3347E"/>
    <w:rsid w:val="00E349F9"/>
    <w:rsid w:val="00E34D0D"/>
    <w:rsid w:val="00E35035"/>
    <w:rsid w:val="00E35613"/>
    <w:rsid w:val="00E37309"/>
    <w:rsid w:val="00E37A57"/>
    <w:rsid w:val="00E43741"/>
    <w:rsid w:val="00E44430"/>
    <w:rsid w:val="00E448BF"/>
    <w:rsid w:val="00E44A66"/>
    <w:rsid w:val="00E465CB"/>
    <w:rsid w:val="00E469C4"/>
    <w:rsid w:val="00E518AB"/>
    <w:rsid w:val="00E523B8"/>
    <w:rsid w:val="00E530AA"/>
    <w:rsid w:val="00E53B41"/>
    <w:rsid w:val="00E566BD"/>
    <w:rsid w:val="00E609A7"/>
    <w:rsid w:val="00E61E6B"/>
    <w:rsid w:val="00E67393"/>
    <w:rsid w:val="00E67E77"/>
    <w:rsid w:val="00E71CB7"/>
    <w:rsid w:val="00E72319"/>
    <w:rsid w:val="00E73181"/>
    <w:rsid w:val="00E73335"/>
    <w:rsid w:val="00E74C9B"/>
    <w:rsid w:val="00E76476"/>
    <w:rsid w:val="00E77AB4"/>
    <w:rsid w:val="00E85A8A"/>
    <w:rsid w:val="00E85A8E"/>
    <w:rsid w:val="00E85DFD"/>
    <w:rsid w:val="00E90F76"/>
    <w:rsid w:val="00E91526"/>
    <w:rsid w:val="00E92060"/>
    <w:rsid w:val="00E9233E"/>
    <w:rsid w:val="00E937A9"/>
    <w:rsid w:val="00E9444C"/>
    <w:rsid w:val="00E94C91"/>
    <w:rsid w:val="00E9536C"/>
    <w:rsid w:val="00E956BE"/>
    <w:rsid w:val="00E95790"/>
    <w:rsid w:val="00E95ECB"/>
    <w:rsid w:val="00EA07EC"/>
    <w:rsid w:val="00EA0C3B"/>
    <w:rsid w:val="00EA3F41"/>
    <w:rsid w:val="00EA44F4"/>
    <w:rsid w:val="00EA577B"/>
    <w:rsid w:val="00EA70A0"/>
    <w:rsid w:val="00EB0186"/>
    <w:rsid w:val="00EB1CAE"/>
    <w:rsid w:val="00EB5683"/>
    <w:rsid w:val="00EB5A69"/>
    <w:rsid w:val="00EB5E5C"/>
    <w:rsid w:val="00EB7F37"/>
    <w:rsid w:val="00EC0420"/>
    <w:rsid w:val="00EC1511"/>
    <w:rsid w:val="00EC240D"/>
    <w:rsid w:val="00EC4012"/>
    <w:rsid w:val="00EC4047"/>
    <w:rsid w:val="00EC5471"/>
    <w:rsid w:val="00EC54FA"/>
    <w:rsid w:val="00EC59DA"/>
    <w:rsid w:val="00EC5EE0"/>
    <w:rsid w:val="00EC7F3A"/>
    <w:rsid w:val="00ED335E"/>
    <w:rsid w:val="00ED4A6E"/>
    <w:rsid w:val="00ED4EE0"/>
    <w:rsid w:val="00ED740D"/>
    <w:rsid w:val="00EE0B03"/>
    <w:rsid w:val="00EE1F4F"/>
    <w:rsid w:val="00EE21B7"/>
    <w:rsid w:val="00EE22F2"/>
    <w:rsid w:val="00EE275F"/>
    <w:rsid w:val="00EE2C1E"/>
    <w:rsid w:val="00EE2EA6"/>
    <w:rsid w:val="00EE3982"/>
    <w:rsid w:val="00EE3AD5"/>
    <w:rsid w:val="00EE3E22"/>
    <w:rsid w:val="00EE41B2"/>
    <w:rsid w:val="00EE441D"/>
    <w:rsid w:val="00EE5A16"/>
    <w:rsid w:val="00EE6616"/>
    <w:rsid w:val="00EE68A4"/>
    <w:rsid w:val="00EE6B08"/>
    <w:rsid w:val="00EE6D76"/>
    <w:rsid w:val="00EE7EAF"/>
    <w:rsid w:val="00EF26B9"/>
    <w:rsid w:val="00EF2907"/>
    <w:rsid w:val="00EF3281"/>
    <w:rsid w:val="00EF33C8"/>
    <w:rsid w:val="00EF3A3E"/>
    <w:rsid w:val="00EF4C3D"/>
    <w:rsid w:val="00EF508F"/>
    <w:rsid w:val="00EF6528"/>
    <w:rsid w:val="00EF7BCA"/>
    <w:rsid w:val="00EF7C7D"/>
    <w:rsid w:val="00F017EA"/>
    <w:rsid w:val="00F023F9"/>
    <w:rsid w:val="00F03E02"/>
    <w:rsid w:val="00F05B28"/>
    <w:rsid w:val="00F0615D"/>
    <w:rsid w:val="00F06719"/>
    <w:rsid w:val="00F07913"/>
    <w:rsid w:val="00F1021C"/>
    <w:rsid w:val="00F13289"/>
    <w:rsid w:val="00F1389B"/>
    <w:rsid w:val="00F14565"/>
    <w:rsid w:val="00F14C7A"/>
    <w:rsid w:val="00F14E63"/>
    <w:rsid w:val="00F17131"/>
    <w:rsid w:val="00F175A9"/>
    <w:rsid w:val="00F1786E"/>
    <w:rsid w:val="00F21344"/>
    <w:rsid w:val="00F2176F"/>
    <w:rsid w:val="00F224C9"/>
    <w:rsid w:val="00F235F9"/>
    <w:rsid w:val="00F26890"/>
    <w:rsid w:val="00F26CAE"/>
    <w:rsid w:val="00F26D2B"/>
    <w:rsid w:val="00F30069"/>
    <w:rsid w:val="00F314D2"/>
    <w:rsid w:val="00F33DEA"/>
    <w:rsid w:val="00F34344"/>
    <w:rsid w:val="00F34BEF"/>
    <w:rsid w:val="00F378F0"/>
    <w:rsid w:val="00F415B7"/>
    <w:rsid w:val="00F41664"/>
    <w:rsid w:val="00F43349"/>
    <w:rsid w:val="00F4668E"/>
    <w:rsid w:val="00F47B44"/>
    <w:rsid w:val="00F515E8"/>
    <w:rsid w:val="00F52247"/>
    <w:rsid w:val="00F532DE"/>
    <w:rsid w:val="00F56040"/>
    <w:rsid w:val="00F56050"/>
    <w:rsid w:val="00F6104B"/>
    <w:rsid w:val="00F61EB1"/>
    <w:rsid w:val="00F62777"/>
    <w:rsid w:val="00F636C4"/>
    <w:rsid w:val="00F658E0"/>
    <w:rsid w:val="00F67076"/>
    <w:rsid w:val="00F67119"/>
    <w:rsid w:val="00F67496"/>
    <w:rsid w:val="00F67D55"/>
    <w:rsid w:val="00F7030E"/>
    <w:rsid w:val="00F70E4A"/>
    <w:rsid w:val="00F70F38"/>
    <w:rsid w:val="00F73A99"/>
    <w:rsid w:val="00F73DCD"/>
    <w:rsid w:val="00F75AC4"/>
    <w:rsid w:val="00F76D8D"/>
    <w:rsid w:val="00F778F2"/>
    <w:rsid w:val="00F810B9"/>
    <w:rsid w:val="00F81509"/>
    <w:rsid w:val="00F81839"/>
    <w:rsid w:val="00F82877"/>
    <w:rsid w:val="00F832E7"/>
    <w:rsid w:val="00F836FB"/>
    <w:rsid w:val="00F83CAB"/>
    <w:rsid w:val="00F848BE"/>
    <w:rsid w:val="00F84AAD"/>
    <w:rsid w:val="00F87DFB"/>
    <w:rsid w:val="00F87ECD"/>
    <w:rsid w:val="00F90130"/>
    <w:rsid w:val="00F91055"/>
    <w:rsid w:val="00F91C13"/>
    <w:rsid w:val="00F9274A"/>
    <w:rsid w:val="00F93347"/>
    <w:rsid w:val="00F95EE8"/>
    <w:rsid w:val="00F964FC"/>
    <w:rsid w:val="00F96EF0"/>
    <w:rsid w:val="00FA1E47"/>
    <w:rsid w:val="00FA7506"/>
    <w:rsid w:val="00FB0612"/>
    <w:rsid w:val="00FB149F"/>
    <w:rsid w:val="00FB1780"/>
    <w:rsid w:val="00FB2640"/>
    <w:rsid w:val="00FB37E2"/>
    <w:rsid w:val="00FB4330"/>
    <w:rsid w:val="00FB51FC"/>
    <w:rsid w:val="00FB5FCD"/>
    <w:rsid w:val="00FB7B17"/>
    <w:rsid w:val="00FC07AA"/>
    <w:rsid w:val="00FC2C5D"/>
    <w:rsid w:val="00FC3629"/>
    <w:rsid w:val="00FC4382"/>
    <w:rsid w:val="00FC48F4"/>
    <w:rsid w:val="00FC5E88"/>
    <w:rsid w:val="00FD116B"/>
    <w:rsid w:val="00FD1449"/>
    <w:rsid w:val="00FD2102"/>
    <w:rsid w:val="00FD26D0"/>
    <w:rsid w:val="00FD27E0"/>
    <w:rsid w:val="00FD283D"/>
    <w:rsid w:val="00FD3623"/>
    <w:rsid w:val="00FD3C27"/>
    <w:rsid w:val="00FD5A65"/>
    <w:rsid w:val="00FD7CD4"/>
    <w:rsid w:val="00FE0407"/>
    <w:rsid w:val="00FE0D0F"/>
    <w:rsid w:val="00FE186E"/>
    <w:rsid w:val="00FE2796"/>
    <w:rsid w:val="00FE32F9"/>
    <w:rsid w:val="00FE33BD"/>
    <w:rsid w:val="00FE4504"/>
    <w:rsid w:val="00FE4F6B"/>
    <w:rsid w:val="00FE7D0D"/>
    <w:rsid w:val="00FF055D"/>
    <w:rsid w:val="00FF34E0"/>
    <w:rsid w:val="00FF5CDD"/>
    <w:rsid w:val="00FF6ACD"/>
    <w:rsid w:val="00FF7228"/>
    <w:rsid w:val="00FF7CC4"/>
    <w:rsid w:val="07E14463"/>
    <w:rsid w:val="0B08A3FB"/>
    <w:rsid w:val="128FBC4F"/>
    <w:rsid w:val="15660CFA"/>
    <w:rsid w:val="1649C30B"/>
    <w:rsid w:val="1D6144CE"/>
    <w:rsid w:val="1D68353A"/>
    <w:rsid w:val="1E9ABD08"/>
    <w:rsid w:val="20268C78"/>
    <w:rsid w:val="22F8860A"/>
    <w:rsid w:val="2535A63E"/>
    <w:rsid w:val="25B66C47"/>
    <w:rsid w:val="26165AC1"/>
    <w:rsid w:val="2778EC95"/>
    <w:rsid w:val="30A5EDDF"/>
    <w:rsid w:val="31730C44"/>
    <w:rsid w:val="32CF787D"/>
    <w:rsid w:val="3548D4B0"/>
    <w:rsid w:val="36A2A37A"/>
    <w:rsid w:val="3A9A7DE8"/>
    <w:rsid w:val="537C8E58"/>
    <w:rsid w:val="57EBBA0C"/>
    <w:rsid w:val="5A85CA9C"/>
    <w:rsid w:val="5B6C07DA"/>
    <w:rsid w:val="5C60AB61"/>
    <w:rsid w:val="5FD34F8C"/>
    <w:rsid w:val="63313502"/>
    <w:rsid w:val="66354F14"/>
    <w:rsid w:val="6971DFA5"/>
    <w:rsid w:val="6B322985"/>
    <w:rsid w:val="729955A9"/>
    <w:rsid w:val="72C32FE2"/>
    <w:rsid w:val="74DCD509"/>
    <w:rsid w:val="762D1591"/>
    <w:rsid w:val="782E3253"/>
    <w:rsid w:val="7BA2DFCB"/>
    <w:rsid w:val="7BD36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,"/>
  <w:listSeparator w:val=";"/>
  <w14:docId w14:val="362A70DD"/>
  <w15:docId w15:val="{7D7DC5D8-DEB8-498D-9F10-BFF6B85DE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Times New Roman" w:hAnsi="Arial" w:cs="Arial"/>
        <w:sz w:val="24"/>
        <w:szCs w:val="24"/>
        <w:lang w:val="fi-FI" w:eastAsia="fi-FI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ali">
    <w:name w:val="Normal"/>
    <w:qFormat/>
    <w:rsid w:val="0033137F"/>
    <w:rPr>
      <w:rFonts w:ascii="Calibri" w:hAnsi="Calibri"/>
      <w:sz w:val="22"/>
    </w:rPr>
  </w:style>
  <w:style w:type="paragraph" w:styleId="Otsikko1">
    <w:name w:val="heading 1"/>
    <w:basedOn w:val="Normaali"/>
    <w:next w:val="Perusteksti"/>
    <w:autoRedefine/>
    <w:qFormat/>
    <w:rsid w:val="004003BC"/>
    <w:pPr>
      <w:keepNext/>
      <w:pageBreakBefore/>
      <w:numPr>
        <w:numId w:val="39"/>
      </w:numPr>
      <w:spacing w:after="720" w:line="360" w:lineRule="auto"/>
      <w:outlineLvl w:val="0"/>
    </w:pPr>
    <w:rPr>
      <w:bCs/>
      <w:kern w:val="32"/>
    </w:rPr>
  </w:style>
  <w:style w:type="paragraph" w:styleId="Otsikko2">
    <w:name w:val="heading 2"/>
    <w:basedOn w:val="Normaali"/>
    <w:next w:val="Perusteksti"/>
    <w:qFormat/>
    <w:rsid w:val="00D01EC7"/>
    <w:pPr>
      <w:keepNext/>
      <w:numPr>
        <w:ilvl w:val="1"/>
        <w:numId w:val="39"/>
      </w:numPr>
      <w:spacing w:before="720" w:after="480" w:line="360" w:lineRule="auto"/>
      <w:outlineLvl w:val="1"/>
    </w:pPr>
    <w:rPr>
      <w:bCs/>
      <w:iCs/>
      <w:szCs w:val="28"/>
    </w:rPr>
  </w:style>
  <w:style w:type="paragraph" w:styleId="Otsikko3">
    <w:name w:val="heading 3"/>
    <w:basedOn w:val="Normaali"/>
    <w:next w:val="Perusteksti"/>
    <w:qFormat/>
    <w:rsid w:val="00FF5CDD"/>
    <w:pPr>
      <w:keepNext/>
      <w:numPr>
        <w:ilvl w:val="2"/>
        <w:numId w:val="39"/>
      </w:numPr>
      <w:spacing w:before="720" w:after="480" w:line="360" w:lineRule="auto"/>
      <w:outlineLvl w:val="2"/>
    </w:pPr>
    <w:rPr>
      <w:bCs/>
    </w:rPr>
  </w:style>
  <w:style w:type="paragraph" w:styleId="Otsikko4">
    <w:name w:val="heading 4"/>
    <w:basedOn w:val="Normaali"/>
    <w:next w:val="Perusteksti"/>
    <w:qFormat/>
    <w:rsid w:val="00756DCF"/>
    <w:pPr>
      <w:keepNext/>
      <w:spacing w:before="480" w:after="360" w:line="360" w:lineRule="auto"/>
      <w:outlineLvl w:val="3"/>
    </w:pPr>
    <w:rPr>
      <w:bCs/>
      <w:szCs w:val="28"/>
    </w:rPr>
  </w:style>
  <w:style w:type="paragraph" w:styleId="Otsikko5">
    <w:name w:val="heading 5"/>
    <w:basedOn w:val="Normaali"/>
    <w:next w:val="Normaali"/>
    <w:semiHidden/>
    <w:rsid w:val="00743681"/>
    <w:pPr>
      <w:numPr>
        <w:ilvl w:val="4"/>
        <w:numId w:val="39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Otsikko6">
    <w:name w:val="heading 6"/>
    <w:basedOn w:val="Normaali"/>
    <w:next w:val="Normaali"/>
    <w:semiHidden/>
    <w:rsid w:val="00743681"/>
    <w:pPr>
      <w:numPr>
        <w:ilvl w:val="5"/>
        <w:numId w:val="39"/>
      </w:numPr>
      <w:spacing w:before="240" w:after="60"/>
      <w:outlineLvl w:val="5"/>
    </w:pPr>
    <w:rPr>
      <w:b/>
      <w:bCs/>
      <w:szCs w:val="22"/>
    </w:rPr>
  </w:style>
  <w:style w:type="paragraph" w:styleId="Otsikko7">
    <w:name w:val="heading 7"/>
    <w:basedOn w:val="Normaali"/>
    <w:next w:val="Normaali"/>
    <w:semiHidden/>
    <w:rsid w:val="00743681"/>
    <w:pPr>
      <w:numPr>
        <w:ilvl w:val="6"/>
        <w:numId w:val="39"/>
      </w:numPr>
      <w:spacing w:before="240" w:after="60"/>
      <w:outlineLvl w:val="6"/>
    </w:pPr>
  </w:style>
  <w:style w:type="paragraph" w:styleId="Otsikko8">
    <w:name w:val="heading 8"/>
    <w:basedOn w:val="Normaali"/>
    <w:next w:val="Normaali"/>
    <w:semiHidden/>
    <w:rsid w:val="00743681"/>
    <w:pPr>
      <w:numPr>
        <w:ilvl w:val="7"/>
        <w:numId w:val="39"/>
      </w:numPr>
      <w:spacing w:before="240" w:after="60"/>
      <w:outlineLvl w:val="7"/>
    </w:pPr>
    <w:rPr>
      <w:i/>
      <w:iCs/>
    </w:rPr>
  </w:style>
  <w:style w:type="paragraph" w:styleId="Otsikko9">
    <w:name w:val="heading 9"/>
    <w:basedOn w:val="Normaali"/>
    <w:next w:val="Normaali"/>
    <w:semiHidden/>
    <w:rsid w:val="00247DE7"/>
    <w:pPr>
      <w:numPr>
        <w:ilvl w:val="8"/>
        <w:numId w:val="39"/>
      </w:numPr>
      <w:spacing w:before="240" w:after="60"/>
      <w:outlineLvl w:val="8"/>
    </w:pPr>
    <w:rPr>
      <w:szCs w:val="22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Yltunniste">
    <w:name w:val="header"/>
    <w:basedOn w:val="Normaali"/>
    <w:link w:val="YltunnisteChar"/>
    <w:uiPriority w:val="99"/>
    <w:qFormat/>
    <w:rsid w:val="00F47B44"/>
    <w:pPr>
      <w:spacing w:after="480"/>
    </w:pPr>
  </w:style>
  <w:style w:type="character" w:styleId="Sivunumero">
    <w:name w:val="page number"/>
    <w:basedOn w:val="Kappaleenoletusfontti"/>
    <w:qFormat/>
    <w:rsid w:val="0033137F"/>
    <w:rPr>
      <w:rFonts w:ascii="Calibri" w:hAnsi="Calibri"/>
      <w:sz w:val="22"/>
      <w:lang w:val="fi-FI"/>
    </w:rPr>
  </w:style>
  <w:style w:type="paragraph" w:customStyle="1" w:styleId="Lomake">
    <w:name w:val="Lomake"/>
    <w:basedOn w:val="Normaali"/>
    <w:semiHidden/>
    <w:rsid w:val="00B82B66"/>
  </w:style>
  <w:style w:type="paragraph" w:customStyle="1" w:styleId="Perusteksti">
    <w:name w:val="Perusteksti"/>
    <w:basedOn w:val="Normaali"/>
    <w:link w:val="PerustekstiChar"/>
    <w:qFormat/>
    <w:rsid w:val="00B82B66"/>
    <w:pPr>
      <w:spacing w:after="240" w:line="360" w:lineRule="auto"/>
      <w:jc w:val="both"/>
    </w:pPr>
  </w:style>
  <w:style w:type="numbering" w:customStyle="1" w:styleId="Luettelo1">
    <w:name w:val="Luettelo 1"/>
    <w:basedOn w:val="Eiluetteloa"/>
    <w:rsid w:val="007B598B"/>
    <w:pPr>
      <w:numPr>
        <w:numId w:val="5"/>
      </w:numPr>
    </w:pPr>
  </w:style>
  <w:style w:type="character" w:customStyle="1" w:styleId="PerustekstiChar">
    <w:name w:val="Perusteksti Char"/>
    <w:basedOn w:val="Kappaleenoletusfontti"/>
    <w:link w:val="Perusteksti"/>
    <w:rsid w:val="00B82B66"/>
    <w:rPr>
      <w:rFonts w:ascii="Arial" w:hAnsi="Arial"/>
      <w:sz w:val="24"/>
      <w:szCs w:val="24"/>
      <w:lang w:eastAsia="en-US"/>
    </w:rPr>
  </w:style>
  <w:style w:type="paragraph" w:styleId="Sisluet2">
    <w:name w:val="toc 2"/>
    <w:basedOn w:val="Normaali"/>
    <w:next w:val="Normaali"/>
    <w:autoRedefine/>
    <w:uiPriority w:val="39"/>
    <w:qFormat/>
    <w:rsid w:val="00DC072A"/>
    <w:pPr>
      <w:spacing w:before="120"/>
      <w:ind w:left="567"/>
    </w:pPr>
  </w:style>
  <w:style w:type="paragraph" w:styleId="Sisluet1">
    <w:name w:val="toc 1"/>
    <w:basedOn w:val="Perusteksti"/>
    <w:next w:val="Normaali"/>
    <w:autoRedefine/>
    <w:uiPriority w:val="39"/>
    <w:qFormat/>
    <w:rsid w:val="00DC072A"/>
    <w:pPr>
      <w:tabs>
        <w:tab w:val="left" w:pos="567"/>
        <w:tab w:val="right" w:leader="dot" w:pos="8607"/>
      </w:tabs>
      <w:spacing w:before="360" w:after="0" w:line="240" w:lineRule="auto"/>
      <w:jc w:val="left"/>
    </w:pPr>
    <w:rPr>
      <w:bCs/>
    </w:rPr>
  </w:style>
  <w:style w:type="paragraph" w:styleId="Sisluet3">
    <w:name w:val="toc 3"/>
    <w:basedOn w:val="Normaali"/>
    <w:next w:val="Normaali"/>
    <w:autoRedefine/>
    <w:uiPriority w:val="39"/>
    <w:qFormat/>
    <w:rsid w:val="00DC072A"/>
    <w:pPr>
      <w:spacing w:before="120"/>
      <w:ind w:left="1134"/>
    </w:pPr>
    <w:rPr>
      <w:iCs/>
    </w:rPr>
  </w:style>
  <w:style w:type="character" w:styleId="Hyperlinkki">
    <w:name w:val="Hyperlink"/>
    <w:basedOn w:val="Kappaleenoletusfontti"/>
    <w:uiPriority w:val="99"/>
    <w:qFormat/>
    <w:rsid w:val="00AC0552"/>
    <w:rPr>
      <w:rFonts w:ascii="Calibri" w:hAnsi="Calibri"/>
      <w:color w:val="0000FF"/>
      <w:sz w:val="22"/>
      <w:szCs w:val="24"/>
      <w:u w:val="single"/>
    </w:rPr>
  </w:style>
  <w:style w:type="paragraph" w:customStyle="1" w:styleId="Liitteenotsikko">
    <w:name w:val="Liitteen otsikko"/>
    <w:basedOn w:val="Otsikko5"/>
    <w:next w:val="Perusteksti"/>
    <w:qFormat/>
    <w:rsid w:val="00744B8F"/>
    <w:pPr>
      <w:numPr>
        <w:ilvl w:val="0"/>
        <w:numId w:val="0"/>
      </w:numPr>
      <w:spacing w:before="0" w:after="720" w:line="360" w:lineRule="auto"/>
    </w:pPr>
    <w:rPr>
      <w:b w:val="0"/>
      <w:i w:val="0"/>
      <w:sz w:val="24"/>
      <w:szCs w:val="24"/>
    </w:rPr>
  </w:style>
  <w:style w:type="paragraph" w:styleId="Sisluet4">
    <w:name w:val="toc 4"/>
    <w:basedOn w:val="Normaali"/>
    <w:next w:val="Normaali"/>
    <w:autoRedefine/>
    <w:semiHidden/>
    <w:rsid w:val="00452074"/>
    <w:pPr>
      <w:ind w:left="660"/>
    </w:pPr>
    <w:rPr>
      <w:rFonts w:ascii="Times New Roman" w:hAnsi="Times New Roman"/>
      <w:sz w:val="18"/>
      <w:szCs w:val="18"/>
    </w:rPr>
  </w:style>
  <w:style w:type="paragraph" w:styleId="Sisluet5">
    <w:name w:val="toc 5"/>
    <w:basedOn w:val="Normaali"/>
    <w:next w:val="Normaali"/>
    <w:autoRedefine/>
    <w:semiHidden/>
    <w:rsid w:val="00452074"/>
    <w:pPr>
      <w:ind w:left="880"/>
    </w:pPr>
    <w:rPr>
      <w:rFonts w:ascii="Times New Roman" w:hAnsi="Times New Roman"/>
      <w:sz w:val="18"/>
      <w:szCs w:val="18"/>
    </w:rPr>
  </w:style>
  <w:style w:type="paragraph" w:styleId="Sisluet6">
    <w:name w:val="toc 6"/>
    <w:basedOn w:val="Normaali"/>
    <w:next w:val="Normaali"/>
    <w:autoRedefine/>
    <w:semiHidden/>
    <w:rsid w:val="00452074"/>
    <w:pPr>
      <w:ind w:left="1100"/>
    </w:pPr>
    <w:rPr>
      <w:rFonts w:ascii="Times New Roman" w:hAnsi="Times New Roman"/>
      <w:sz w:val="18"/>
      <w:szCs w:val="18"/>
    </w:rPr>
  </w:style>
  <w:style w:type="paragraph" w:styleId="Sisluet7">
    <w:name w:val="toc 7"/>
    <w:basedOn w:val="Normaali"/>
    <w:next w:val="Normaali"/>
    <w:autoRedefine/>
    <w:semiHidden/>
    <w:rsid w:val="00452074"/>
    <w:pPr>
      <w:ind w:left="1320"/>
    </w:pPr>
    <w:rPr>
      <w:rFonts w:ascii="Times New Roman" w:hAnsi="Times New Roman"/>
      <w:sz w:val="18"/>
      <w:szCs w:val="18"/>
    </w:rPr>
  </w:style>
  <w:style w:type="paragraph" w:styleId="Sisluet8">
    <w:name w:val="toc 8"/>
    <w:basedOn w:val="Normaali"/>
    <w:next w:val="Normaali"/>
    <w:autoRedefine/>
    <w:semiHidden/>
    <w:rsid w:val="00452074"/>
    <w:pPr>
      <w:ind w:left="1540"/>
    </w:pPr>
    <w:rPr>
      <w:rFonts w:ascii="Times New Roman" w:hAnsi="Times New Roman"/>
      <w:sz w:val="18"/>
      <w:szCs w:val="18"/>
    </w:rPr>
  </w:style>
  <w:style w:type="paragraph" w:styleId="Sisluet9">
    <w:name w:val="toc 9"/>
    <w:basedOn w:val="Normaali"/>
    <w:next w:val="Normaali"/>
    <w:autoRedefine/>
    <w:semiHidden/>
    <w:rsid w:val="00452074"/>
    <w:pPr>
      <w:ind w:left="1760"/>
    </w:pPr>
    <w:rPr>
      <w:rFonts w:ascii="Times New Roman" w:hAnsi="Times New Roman"/>
      <w:sz w:val="18"/>
      <w:szCs w:val="18"/>
    </w:rPr>
  </w:style>
  <w:style w:type="paragraph" w:styleId="Alatunniste">
    <w:name w:val="footer"/>
    <w:basedOn w:val="Normaali"/>
    <w:qFormat/>
    <w:rsid w:val="00F47B44"/>
    <w:pPr>
      <w:tabs>
        <w:tab w:val="center" w:pos="4986"/>
        <w:tab w:val="right" w:pos="9972"/>
      </w:tabs>
    </w:pPr>
  </w:style>
  <w:style w:type="paragraph" w:styleId="Asiakirjanrakenneruutu">
    <w:name w:val="Document Map"/>
    <w:basedOn w:val="Normaali"/>
    <w:semiHidden/>
    <w:rsid w:val="003C51AF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Lhde">
    <w:name w:val="Lähde"/>
    <w:basedOn w:val="Perusteksti"/>
    <w:qFormat/>
    <w:rsid w:val="00F1786E"/>
  </w:style>
  <w:style w:type="character" w:styleId="Kommentinviite">
    <w:name w:val="annotation reference"/>
    <w:basedOn w:val="Kappaleenoletusfontti"/>
    <w:semiHidden/>
    <w:unhideWhenUsed/>
    <w:rsid w:val="000A7E08"/>
    <w:rPr>
      <w:sz w:val="16"/>
      <w:szCs w:val="16"/>
    </w:rPr>
  </w:style>
  <w:style w:type="paragraph" w:styleId="Kommentinteksti">
    <w:name w:val="annotation text"/>
    <w:basedOn w:val="Normaali"/>
    <w:link w:val="KommentintekstiChar"/>
    <w:semiHidden/>
    <w:unhideWhenUsed/>
    <w:rsid w:val="000A7E08"/>
    <w:rPr>
      <w:sz w:val="20"/>
      <w:szCs w:val="20"/>
    </w:rPr>
  </w:style>
  <w:style w:type="character" w:customStyle="1" w:styleId="KommentintekstiChar">
    <w:name w:val="Kommentin teksti Char"/>
    <w:basedOn w:val="Kappaleenoletusfontti"/>
    <w:link w:val="Kommentinteksti"/>
    <w:semiHidden/>
    <w:rsid w:val="000A7E08"/>
    <w:rPr>
      <w:rFonts w:ascii="Arial" w:hAnsi="Arial"/>
      <w:lang w:eastAsia="en-US"/>
    </w:rPr>
  </w:style>
  <w:style w:type="paragraph" w:styleId="Kommentinotsikko">
    <w:name w:val="annotation subject"/>
    <w:basedOn w:val="Kommentinteksti"/>
    <w:next w:val="Kommentinteksti"/>
    <w:link w:val="KommentinotsikkoChar"/>
    <w:semiHidden/>
    <w:unhideWhenUsed/>
    <w:rsid w:val="000A7E08"/>
    <w:rPr>
      <w:b/>
      <w:bCs/>
    </w:rPr>
  </w:style>
  <w:style w:type="character" w:customStyle="1" w:styleId="KommentinotsikkoChar">
    <w:name w:val="Kommentin otsikko Char"/>
    <w:basedOn w:val="KommentintekstiChar"/>
    <w:link w:val="Kommentinotsikko"/>
    <w:semiHidden/>
    <w:rsid w:val="000A7E08"/>
    <w:rPr>
      <w:rFonts w:ascii="Arial" w:hAnsi="Arial"/>
      <w:b/>
      <w:bCs/>
      <w:lang w:eastAsia="en-US"/>
    </w:rPr>
  </w:style>
  <w:style w:type="paragraph" w:styleId="Seliteteksti">
    <w:name w:val="Balloon Text"/>
    <w:basedOn w:val="Normaali"/>
    <w:link w:val="SelitetekstiChar"/>
    <w:semiHidden/>
    <w:unhideWhenUsed/>
    <w:rsid w:val="000A7E08"/>
    <w:rPr>
      <w:rFonts w:ascii="Tahoma" w:hAnsi="Tahoma" w:cs="Tahoma"/>
      <w:sz w:val="16"/>
      <w:szCs w:val="16"/>
    </w:rPr>
  </w:style>
  <w:style w:type="character" w:customStyle="1" w:styleId="SelitetekstiChar">
    <w:name w:val="Seliteteksti Char"/>
    <w:basedOn w:val="Kappaleenoletusfontti"/>
    <w:link w:val="Seliteteksti"/>
    <w:semiHidden/>
    <w:rsid w:val="000A7E08"/>
    <w:rPr>
      <w:rFonts w:ascii="Tahoma" w:hAnsi="Tahoma" w:cs="Tahoma"/>
      <w:sz w:val="16"/>
      <w:szCs w:val="16"/>
      <w:lang w:eastAsia="en-US"/>
    </w:rPr>
  </w:style>
  <w:style w:type="paragraph" w:styleId="Muutos">
    <w:name w:val="Revision"/>
    <w:hidden/>
    <w:uiPriority w:val="99"/>
    <w:semiHidden/>
    <w:rsid w:val="00214EFF"/>
    <w:rPr>
      <w:lang w:eastAsia="en-US"/>
    </w:rPr>
  </w:style>
  <w:style w:type="character" w:customStyle="1" w:styleId="YltunnisteChar">
    <w:name w:val="Ylätunniste Char"/>
    <w:basedOn w:val="Kappaleenoletusfontti"/>
    <w:link w:val="Yltunniste"/>
    <w:uiPriority w:val="99"/>
    <w:rsid w:val="00F47B44"/>
  </w:style>
  <w:style w:type="paragraph" w:styleId="Sisllysluettelonotsikko">
    <w:name w:val="TOC Heading"/>
    <w:basedOn w:val="Otsikko1"/>
    <w:next w:val="Normaali"/>
    <w:uiPriority w:val="39"/>
    <w:unhideWhenUsed/>
    <w:qFormat/>
    <w:rsid w:val="00B1711A"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eastAsiaTheme="majorEastAsia" w:cstheme="majorHAnsi"/>
      <w:kern w:val="0"/>
      <w:szCs w:val="28"/>
    </w:rPr>
  </w:style>
  <w:style w:type="paragraph" w:customStyle="1" w:styleId="Tarkastus">
    <w:name w:val="Tarkastus"/>
    <w:basedOn w:val="Perusteksti"/>
    <w:semiHidden/>
    <w:rsid w:val="002F0EDC"/>
    <w:rPr>
      <w:color w:val="FF0000"/>
    </w:rPr>
  </w:style>
  <w:style w:type="paragraph" w:customStyle="1" w:styleId="Tiivistelmntyyli">
    <w:name w:val="Tiivistelmän tyyli"/>
    <w:basedOn w:val="Perusteksti"/>
    <w:qFormat/>
    <w:rsid w:val="004003BC"/>
    <w:pPr>
      <w:spacing w:line="240" w:lineRule="auto"/>
    </w:pPr>
    <w:rPr>
      <w:sz w:val="20"/>
      <w:szCs w:val="20"/>
    </w:rPr>
  </w:style>
  <w:style w:type="paragraph" w:customStyle="1" w:styleId="OtsikkoTiivistelm">
    <w:name w:val="Otsikko Tiivistelmä"/>
    <w:basedOn w:val="Perusteksti"/>
    <w:next w:val="Perusteksti"/>
    <w:qFormat/>
    <w:rsid w:val="00C7178B"/>
    <w:rPr>
      <w:b/>
    </w:rPr>
  </w:style>
  <w:style w:type="paragraph" w:styleId="Otsikko">
    <w:name w:val="Title"/>
    <w:basedOn w:val="Otsikko1"/>
    <w:next w:val="Normaali"/>
    <w:link w:val="OtsikkoChar"/>
    <w:rsid w:val="00B1711A"/>
    <w:pPr>
      <w:numPr>
        <w:numId w:val="0"/>
      </w:numPr>
      <w:contextualSpacing/>
    </w:pPr>
    <w:rPr>
      <w:rFonts w:eastAsiaTheme="majorEastAsia" w:cstheme="majorHAnsi"/>
      <w:szCs w:val="56"/>
    </w:rPr>
  </w:style>
  <w:style w:type="character" w:customStyle="1" w:styleId="OtsikkoChar">
    <w:name w:val="Otsikko Char"/>
    <w:basedOn w:val="Kappaleenoletusfontti"/>
    <w:link w:val="Otsikko"/>
    <w:rsid w:val="00B1711A"/>
    <w:rPr>
      <w:rFonts w:eastAsiaTheme="majorEastAsia" w:cstheme="majorHAnsi"/>
      <w:bCs/>
      <w:kern w:val="32"/>
      <w:szCs w:val="56"/>
      <w:lang w:val="en-US"/>
    </w:rPr>
  </w:style>
  <w:style w:type="numbering" w:customStyle="1" w:styleId="TyyliAutomaattinennumerointiVasen063cmRiippuva063cm">
    <w:name w:val="Tyyli Automaattinen numerointi Vasen:  063 cm Riippuva:  063 cm"/>
    <w:basedOn w:val="Eiluetteloa"/>
    <w:rsid w:val="00E9233E"/>
    <w:pPr>
      <w:numPr>
        <w:numId w:val="38"/>
      </w:numPr>
    </w:pPr>
  </w:style>
  <w:style w:type="paragraph" w:customStyle="1" w:styleId="Kansilehdenotsikko">
    <w:name w:val="Kansilehden otsikko"/>
    <w:basedOn w:val="Normaali"/>
    <w:qFormat/>
    <w:rsid w:val="006E6DF5"/>
    <w:pPr>
      <w:spacing w:after="240" w:line="360" w:lineRule="auto"/>
      <w:ind w:left="-1134" w:right="2778"/>
    </w:pPr>
    <w:rPr>
      <w:b/>
      <w:color w:val="009AA6"/>
      <w:sz w:val="36"/>
    </w:rPr>
  </w:style>
  <w:style w:type="paragraph" w:customStyle="1" w:styleId="TekijTekijt">
    <w:name w:val="Tekijä / Tekijät"/>
    <w:basedOn w:val="Normaali"/>
    <w:qFormat/>
    <w:rsid w:val="007F4D9E"/>
    <w:pPr>
      <w:spacing w:line="360" w:lineRule="auto"/>
      <w:ind w:left="-1134" w:right="2778"/>
    </w:pPr>
    <w:rPr>
      <w:b/>
      <w:color w:val="009AA6"/>
    </w:rPr>
  </w:style>
  <w:style w:type="paragraph" w:styleId="Kuvaotsikko">
    <w:name w:val="caption"/>
    <w:basedOn w:val="Normaali"/>
    <w:next w:val="Normaali"/>
    <w:unhideWhenUsed/>
    <w:qFormat/>
    <w:rsid w:val="00780EC4"/>
    <w:pPr>
      <w:spacing w:after="240" w:line="360" w:lineRule="auto"/>
    </w:pPr>
    <w:rPr>
      <w:iCs/>
      <w:szCs w:val="18"/>
    </w:rPr>
  </w:style>
  <w:style w:type="paragraph" w:customStyle="1" w:styleId="KansilehdenOikeateksti">
    <w:name w:val="Kansilehden Oikea teksti"/>
    <w:basedOn w:val="Perusteksti"/>
    <w:qFormat/>
    <w:rsid w:val="006E6DF5"/>
    <w:pPr>
      <w:spacing w:after="120" w:line="240" w:lineRule="auto"/>
      <w:ind w:left="6237"/>
      <w:jc w:val="right"/>
    </w:pPr>
    <w:rPr>
      <w:color w:val="FFFFFF" w:themeColor="background1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0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hapy\AppData\Roaming\Microsoft\Mallit\KAMK%20template.dotm" TargetMode="Externa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54A0C5BE217ECB4899DC83F26C4E198A" ma:contentTypeVersion="12" ma:contentTypeDescription="Luo uusi asiakirja." ma:contentTypeScope="" ma:versionID="14111f1152dfd76115987698f321908a">
  <xsd:schema xmlns:xsd="http://www.w3.org/2001/XMLSchema" xmlns:xs="http://www.w3.org/2001/XMLSchema" xmlns:p="http://schemas.microsoft.com/office/2006/metadata/properties" xmlns:ns3="07ccec07-6806-4fdb-97c5-e5b71905ad29" xmlns:ns4="c766da8d-0a0b-46eb-b47c-394e0e945e6c" targetNamespace="http://schemas.microsoft.com/office/2006/metadata/properties" ma:root="true" ma:fieldsID="5d3a3b3ff00b05c29ad5edba51c3bf75" ns3:_="" ns4:_="">
    <xsd:import namespace="07ccec07-6806-4fdb-97c5-e5b71905ad29"/>
    <xsd:import namespace="c766da8d-0a0b-46eb-b47c-394e0e945e6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ccec07-6806-4fdb-97c5-e5b71905ad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66da8d-0a0b-46eb-b47c-394e0e945e6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Jaettu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Jakamisen tiedot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Jakamisvihjeen hajautus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6395B00-100E-4DD3-8263-38A6C3B04EC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254BE80-F2CB-49B9-A63E-A69B40EB7DD8}">
  <ds:schemaRefs>
    <ds:schemaRef ds:uri="07ccec07-6806-4fdb-97c5-e5b71905ad29"/>
    <ds:schemaRef ds:uri="http://purl.org/dc/dcmitype/"/>
    <ds:schemaRef ds:uri="http://schemas.microsoft.com/office/2006/metadata/properties"/>
    <ds:schemaRef ds:uri="http://purl.org/dc/elements/1.1/"/>
    <ds:schemaRef ds:uri="http://www.w3.org/XML/1998/namespace"/>
    <ds:schemaRef ds:uri="http://schemas.microsoft.com/office/2006/documentManagement/types"/>
    <ds:schemaRef ds:uri="http://schemas.openxmlformats.org/package/2006/metadata/core-properties"/>
    <ds:schemaRef ds:uri="http://purl.org/dc/terms/"/>
    <ds:schemaRef ds:uri="http://schemas.microsoft.com/office/infopath/2007/PartnerControls"/>
    <ds:schemaRef ds:uri="c766da8d-0a0b-46eb-b47c-394e0e945e6c"/>
  </ds:schemaRefs>
</ds:datastoreItem>
</file>

<file path=customXml/itemProps3.xml><?xml version="1.0" encoding="utf-8"?>
<ds:datastoreItem xmlns:ds="http://schemas.openxmlformats.org/officeDocument/2006/customXml" ds:itemID="{84ED37C5-D13D-4C66-85FF-C362BFF253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7ccec07-6806-4fdb-97c5-e5b71905ad29"/>
    <ds:schemaRef ds:uri="c766da8d-0a0b-46eb-b47c-394e0e945e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A8C1EEC-892A-4BAD-9439-A5E6C1EFCC1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KAMK template</Template>
  <TotalTime>0</TotalTime>
  <Pages>13</Pages>
  <Words>756</Words>
  <Characters>6131</Characters>
  <Application>Microsoft Office Word</Application>
  <DocSecurity>0</DocSecurity>
  <Lines>51</Lines>
  <Paragraphs>13</Paragraphs>
  <ScaleCrop>false</ScaleCrop>
  <HeadingPairs>
    <vt:vector size="4" baseType="variant">
      <vt:variant>
        <vt:lpstr>Otsikko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Kajaanin AMK</Company>
  <LinksUpToDate>false</LinksUpToDate>
  <CharactersWithSpaces>6874</CharactersWithSpaces>
  <SharedDoc>false</SharedDoc>
  <HLinks>
    <vt:vector size="78" baseType="variant">
      <vt:variant>
        <vt:i4>1048630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_Toc71541557</vt:lpwstr>
      </vt:variant>
      <vt:variant>
        <vt:i4>1114166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_Toc71541556</vt:lpwstr>
      </vt:variant>
      <vt:variant>
        <vt:i4>1179702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_Toc71541555</vt:lpwstr>
      </vt:variant>
      <vt:variant>
        <vt:i4>1245238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_Toc71541554</vt:lpwstr>
      </vt:variant>
      <vt:variant>
        <vt:i4>1310774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_Toc71541553</vt:lpwstr>
      </vt:variant>
      <vt:variant>
        <vt:i4>1376310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_Toc71541552</vt:lpwstr>
      </vt:variant>
      <vt:variant>
        <vt:i4>1441846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_Toc71541551</vt:lpwstr>
      </vt:variant>
      <vt:variant>
        <vt:i4>1507382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_Toc71541550</vt:lpwstr>
      </vt:variant>
      <vt:variant>
        <vt:i4>1966135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_Toc71541549</vt:lpwstr>
      </vt:variant>
      <vt:variant>
        <vt:i4>2031671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_Toc71541548</vt:lpwstr>
      </vt:variant>
      <vt:variant>
        <vt:i4>1048631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_Toc71541547</vt:lpwstr>
      </vt:variant>
      <vt:variant>
        <vt:i4>1114167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_Toc71541546</vt:lpwstr>
      </vt:variant>
      <vt:variant>
        <vt:i4>1179703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_Toc71541545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Antonsson Christian TTV19SA</dc:creator>
  <cp:keywords/>
  <cp:lastModifiedBy>Antonsson Christian TTV19SA</cp:lastModifiedBy>
  <cp:revision>2</cp:revision>
  <cp:lastPrinted>2015-06-03T03:48:00Z</cp:lastPrinted>
  <dcterms:created xsi:type="dcterms:W3CDTF">2021-05-26T11:22:00Z</dcterms:created>
  <dcterms:modified xsi:type="dcterms:W3CDTF">2021-05-26T11:22:00Z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0x01010054A0C5BE217ECB4899DC83F26C4E198A</vt:lpwstr>
  </property>
</Properties>
</file>